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567AC48F" w14:textId="3F1E89B6" w:rsidR="00A33C8E" w:rsidRDefault="00A33C8E" w:rsidP="00D70AA0">
          <w:pPr>
            <w:pStyle w:val="Title"/>
            <w:ind w:right="1705"/>
            <w:rPr>
              <w:rFonts w:cs="Times New Roman"/>
              <w:b w:val="0"/>
              <w:spacing w:val="0"/>
              <w:kern w:val="0"/>
              <w:sz w:val="22"/>
              <w:szCs w:val="24"/>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1195EB1A">
                <wp:simplePos x="0" y="0"/>
                <wp:positionH relativeFrom="page">
                  <wp:posOffset>0</wp:posOffset>
                </wp:positionH>
                <wp:positionV relativeFrom="page">
                  <wp:posOffset>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60A95B7" w14:textId="77777777" w:rsidR="00A33C8E" w:rsidRDefault="00A33C8E" w:rsidP="00D70AA0">
          <w:pPr>
            <w:pStyle w:val="Title"/>
            <w:ind w:right="1705"/>
            <w:rPr>
              <w:rFonts w:cs="Times New Roman"/>
              <w:b w:val="0"/>
              <w:spacing w:val="0"/>
              <w:kern w:val="0"/>
              <w:sz w:val="22"/>
              <w:szCs w:val="24"/>
            </w:rPr>
          </w:pPr>
        </w:p>
        <w:p w14:paraId="31638226" w14:textId="14F3BF9D" w:rsidR="00A33C8E" w:rsidRDefault="00A33C8E" w:rsidP="00D70AA0">
          <w:pPr>
            <w:pStyle w:val="Title"/>
            <w:ind w:right="1705"/>
            <w:rPr>
              <w:rFonts w:cs="Times New Roman"/>
              <w:b w:val="0"/>
              <w:spacing w:val="0"/>
              <w:kern w:val="0"/>
              <w:sz w:val="22"/>
              <w:szCs w:val="24"/>
            </w:rPr>
          </w:pPr>
          <w:r>
            <w:rPr>
              <w:rFonts w:cs="Times New Roman"/>
              <w:b w:val="0"/>
              <w:spacing w:val="0"/>
              <w:kern w:val="0"/>
              <w:sz w:val="22"/>
              <w:szCs w:val="24"/>
            </w:rPr>
            <w:t xml:space="preserve"> </w:t>
          </w:r>
        </w:p>
        <w:p w14:paraId="6826D064" w14:textId="5A325EFB" w:rsidR="001D3D92" w:rsidRPr="00D73BC6" w:rsidRDefault="00353EF1" w:rsidP="00D70AA0">
          <w:pPr>
            <w:pStyle w:val="Title"/>
            <w:ind w:right="1705"/>
            <w:rPr>
              <w:rFonts w:cs="Times New Roman"/>
              <w:sz w:val="66"/>
              <w:szCs w:val="66"/>
            </w:rPr>
          </w:pPr>
          <w:r w:rsidRPr="00D73BC6">
            <w:rPr>
              <w:rFonts w:cs="Times New Roman"/>
              <w:sz w:val="66"/>
              <w:szCs w:val="66"/>
            </w:rPr>
            <w:t xml:space="preserve">Comparing Song Audio Features to Rankings on </w:t>
          </w:r>
          <w:r w:rsidR="001A2D0E" w:rsidRPr="00D73BC6">
            <w:rPr>
              <w:rFonts w:cs="Times New Roman"/>
              <w:sz w:val="66"/>
              <w:szCs w:val="66"/>
            </w:rPr>
            <w:t>T</w:t>
          </w:r>
          <w:r w:rsidRPr="00D73BC6">
            <w:rPr>
              <w:rFonts w:cs="Times New Roman"/>
              <w:sz w:val="66"/>
              <w:szCs w:val="66"/>
            </w:rPr>
            <w:t xml:space="preserve">he Billboard </w:t>
          </w:r>
          <w:r w:rsidR="001A2D0E" w:rsidRPr="00D73BC6">
            <w:rPr>
              <w:rFonts w:cs="Times New Roman"/>
              <w:sz w:val="66"/>
              <w:szCs w:val="66"/>
            </w:rPr>
            <w:t xml:space="preserve">Hot </w:t>
          </w:r>
          <w:r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r w:rsidR="004B775C" w:rsidRPr="004B775C">
            <w:rPr>
              <w:rFonts w:cs="Times New Roman"/>
              <w:sz w:val="40"/>
              <w:szCs w:val="20"/>
            </w:rPr>
            <w:t>Ceni Babaoglu,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0D34B7D4" w14:textId="078FD8F8" w:rsidR="00A34CE1" w:rsidRDefault="00A110A7">
      <w:pPr>
        <w:pStyle w:val="TOC1"/>
        <w:rPr>
          <w:rFonts w:asciiTheme="minorHAnsi" w:eastAsiaTheme="minorEastAsia" w:hAnsiTheme="minorHAnsi" w:cstheme="minorBidi"/>
          <w:b w:val="0"/>
          <w:noProof/>
          <w:color w:val="auto"/>
          <w:sz w:val="22"/>
          <w:szCs w:val="22"/>
          <w:lang w:eastAsia="en-CA"/>
        </w:rPr>
      </w:pPr>
      <w:r>
        <w:rPr>
          <w:rFonts w:cs="Times New Roman"/>
          <w:bCs/>
        </w:rPr>
        <w:fldChar w:fldCharType="begin"/>
      </w:r>
      <w:r>
        <w:rPr>
          <w:rFonts w:cs="Times New Roman"/>
          <w:bCs/>
        </w:rPr>
        <w:instrText xml:space="preserve"> TOC \o "1-3" \h \z \u </w:instrText>
      </w:r>
      <w:r>
        <w:rPr>
          <w:rFonts w:cs="Times New Roman"/>
          <w:bCs/>
        </w:rPr>
        <w:fldChar w:fldCharType="separate"/>
      </w:r>
      <w:hyperlink w:anchor="_Toc120347724" w:history="1">
        <w:r w:rsidR="00A34CE1" w:rsidRPr="003C3356">
          <w:rPr>
            <w:rStyle w:val="Hyperlink"/>
            <w:rFonts w:cs="Times New Roman"/>
            <w:noProof/>
          </w:rPr>
          <w:t>Abstract</w:t>
        </w:r>
        <w:r w:rsidR="00A34CE1">
          <w:rPr>
            <w:noProof/>
            <w:webHidden/>
          </w:rPr>
          <w:tab/>
        </w:r>
        <w:r w:rsidR="00A34CE1">
          <w:rPr>
            <w:noProof/>
            <w:webHidden/>
          </w:rPr>
          <w:fldChar w:fldCharType="begin"/>
        </w:r>
        <w:r w:rsidR="00A34CE1">
          <w:rPr>
            <w:noProof/>
            <w:webHidden/>
          </w:rPr>
          <w:instrText xml:space="preserve"> PAGEREF _Toc120347724 \h </w:instrText>
        </w:r>
        <w:r w:rsidR="00A34CE1">
          <w:rPr>
            <w:noProof/>
            <w:webHidden/>
          </w:rPr>
        </w:r>
        <w:r w:rsidR="00A34CE1">
          <w:rPr>
            <w:noProof/>
            <w:webHidden/>
          </w:rPr>
          <w:fldChar w:fldCharType="separate"/>
        </w:r>
        <w:r w:rsidR="00A34CE1">
          <w:rPr>
            <w:noProof/>
            <w:webHidden/>
          </w:rPr>
          <w:t>3</w:t>
        </w:r>
        <w:r w:rsidR="00A34CE1">
          <w:rPr>
            <w:noProof/>
            <w:webHidden/>
          </w:rPr>
          <w:fldChar w:fldCharType="end"/>
        </w:r>
      </w:hyperlink>
    </w:p>
    <w:p w14:paraId="3A7CF5BD" w14:textId="69D0EF2C"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25" w:history="1">
        <w:r w:rsidRPr="003C3356">
          <w:rPr>
            <w:rStyle w:val="Hyperlink"/>
            <w:noProof/>
          </w:rPr>
          <w:t>Introduction</w:t>
        </w:r>
        <w:r>
          <w:rPr>
            <w:noProof/>
            <w:webHidden/>
          </w:rPr>
          <w:tab/>
        </w:r>
        <w:r>
          <w:rPr>
            <w:noProof/>
            <w:webHidden/>
          </w:rPr>
          <w:fldChar w:fldCharType="begin"/>
        </w:r>
        <w:r>
          <w:rPr>
            <w:noProof/>
            <w:webHidden/>
          </w:rPr>
          <w:instrText xml:space="preserve"> PAGEREF _Toc120347725 \h </w:instrText>
        </w:r>
        <w:r>
          <w:rPr>
            <w:noProof/>
            <w:webHidden/>
          </w:rPr>
        </w:r>
        <w:r>
          <w:rPr>
            <w:noProof/>
            <w:webHidden/>
          </w:rPr>
          <w:fldChar w:fldCharType="separate"/>
        </w:r>
        <w:r>
          <w:rPr>
            <w:noProof/>
            <w:webHidden/>
          </w:rPr>
          <w:t>4</w:t>
        </w:r>
        <w:r>
          <w:rPr>
            <w:noProof/>
            <w:webHidden/>
          </w:rPr>
          <w:fldChar w:fldCharType="end"/>
        </w:r>
      </w:hyperlink>
    </w:p>
    <w:p w14:paraId="66EC3690" w14:textId="5CE2BBC7"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26" w:history="1">
        <w:r w:rsidRPr="003C3356">
          <w:rPr>
            <w:rStyle w:val="Hyperlink"/>
            <w:noProof/>
          </w:rPr>
          <w:t>Literature Review</w:t>
        </w:r>
        <w:r>
          <w:rPr>
            <w:noProof/>
            <w:webHidden/>
          </w:rPr>
          <w:tab/>
        </w:r>
        <w:r>
          <w:rPr>
            <w:noProof/>
            <w:webHidden/>
          </w:rPr>
          <w:fldChar w:fldCharType="begin"/>
        </w:r>
        <w:r>
          <w:rPr>
            <w:noProof/>
            <w:webHidden/>
          </w:rPr>
          <w:instrText xml:space="preserve"> PAGEREF _Toc120347726 \h </w:instrText>
        </w:r>
        <w:r>
          <w:rPr>
            <w:noProof/>
            <w:webHidden/>
          </w:rPr>
        </w:r>
        <w:r>
          <w:rPr>
            <w:noProof/>
            <w:webHidden/>
          </w:rPr>
          <w:fldChar w:fldCharType="separate"/>
        </w:r>
        <w:r>
          <w:rPr>
            <w:noProof/>
            <w:webHidden/>
          </w:rPr>
          <w:t>5</w:t>
        </w:r>
        <w:r>
          <w:rPr>
            <w:noProof/>
            <w:webHidden/>
          </w:rPr>
          <w:fldChar w:fldCharType="end"/>
        </w:r>
      </w:hyperlink>
    </w:p>
    <w:p w14:paraId="0EF62987" w14:textId="7D512EB3"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27" w:history="1">
        <w:r w:rsidRPr="003C3356">
          <w:rPr>
            <w:rStyle w:val="Hyperlink"/>
            <w:noProof/>
          </w:rPr>
          <w:t>Data Description</w:t>
        </w:r>
        <w:r>
          <w:rPr>
            <w:noProof/>
            <w:webHidden/>
          </w:rPr>
          <w:tab/>
        </w:r>
        <w:r>
          <w:rPr>
            <w:noProof/>
            <w:webHidden/>
          </w:rPr>
          <w:fldChar w:fldCharType="begin"/>
        </w:r>
        <w:r>
          <w:rPr>
            <w:noProof/>
            <w:webHidden/>
          </w:rPr>
          <w:instrText xml:space="preserve"> PAGEREF _Toc120347727 \h </w:instrText>
        </w:r>
        <w:r>
          <w:rPr>
            <w:noProof/>
            <w:webHidden/>
          </w:rPr>
        </w:r>
        <w:r>
          <w:rPr>
            <w:noProof/>
            <w:webHidden/>
          </w:rPr>
          <w:fldChar w:fldCharType="separate"/>
        </w:r>
        <w:r>
          <w:rPr>
            <w:noProof/>
            <w:webHidden/>
          </w:rPr>
          <w:t>8</w:t>
        </w:r>
        <w:r>
          <w:rPr>
            <w:noProof/>
            <w:webHidden/>
          </w:rPr>
          <w:fldChar w:fldCharType="end"/>
        </w:r>
      </w:hyperlink>
    </w:p>
    <w:p w14:paraId="14A3D326" w14:textId="1B94BEED"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28" w:history="1">
        <w:r w:rsidRPr="003C3356">
          <w:rPr>
            <w:rStyle w:val="Hyperlink"/>
            <w:noProof/>
          </w:rPr>
          <w:t>Data Sources</w:t>
        </w:r>
        <w:r>
          <w:rPr>
            <w:noProof/>
            <w:webHidden/>
          </w:rPr>
          <w:tab/>
        </w:r>
        <w:r>
          <w:rPr>
            <w:noProof/>
            <w:webHidden/>
          </w:rPr>
          <w:fldChar w:fldCharType="begin"/>
        </w:r>
        <w:r>
          <w:rPr>
            <w:noProof/>
            <w:webHidden/>
          </w:rPr>
          <w:instrText xml:space="preserve"> PAGEREF _Toc120347728 \h </w:instrText>
        </w:r>
        <w:r>
          <w:rPr>
            <w:noProof/>
            <w:webHidden/>
          </w:rPr>
        </w:r>
        <w:r>
          <w:rPr>
            <w:noProof/>
            <w:webHidden/>
          </w:rPr>
          <w:fldChar w:fldCharType="separate"/>
        </w:r>
        <w:r>
          <w:rPr>
            <w:noProof/>
            <w:webHidden/>
          </w:rPr>
          <w:t>8</w:t>
        </w:r>
        <w:r>
          <w:rPr>
            <w:noProof/>
            <w:webHidden/>
          </w:rPr>
          <w:fldChar w:fldCharType="end"/>
        </w:r>
      </w:hyperlink>
    </w:p>
    <w:p w14:paraId="6BE807A2" w14:textId="32E21632"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29" w:history="1">
        <w:r w:rsidRPr="003C3356">
          <w:rPr>
            <w:rStyle w:val="Hyperlink"/>
            <w:noProof/>
          </w:rPr>
          <w:t>Data Pre-Processing and Organisation</w:t>
        </w:r>
        <w:r>
          <w:rPr>
            <w:noProof/>
            <w:webHidden/>
          </w:rPr>
          <w:tab/>
        </w:r>
        <w:r>
          <w:rPr>
            <w:noProof/>
            <w:webHidden/>
          </w:rPr>
          <w:fldChar w:fldCharType="begin"/>
        </w:r>
        <w:r>
          <w:rPr>
            <w:noProof/>
            <w:webHidden/>
          </w:rPr>
          <w:instrText xml:space="preserve"> PAGEREF _Toc120347729 \h </w:instrText>
        </w:r>
        <w:r>
          <w:rPr>
            <w:noProof/>
            <w:webHidden/>
          </w:rPr>
        </w:r>
        <w:r>
          <w:rPr>
            <w:noProof/>
            <w:webHidden/>
          </w:rPr>
          <w:fldChar w:fldCharType="separate"/>
        </w:r>
        <w:r>
          <w:rPr>
            <w:noProof/>
            <w:webHidden/>
          </w:rPr>
          <w:t>8</w:t>
        </w:r>
        <w:r>
          <w:rPr>
            <w:noProof/>
            <w:webHidden/>
          </w:rPr>
          <w:fldChar w:fldCharType="end"/>
        </w:r>
      </w:hyperlink>
    </w:p>
    <w:p w14:paraId="3F79BFD9" w14:textId="070DCD2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0" w:history="1">
        <w:r w:rsidRPr="003C3356">
          <w:rPr>
            <w:rStyle w:val="Hyperlink"/>
            <w:noProof/>
          </w:rPr>
          <w:t>File and Calculation Locations</w:t>
        </w:r>
        <w:r>
          <w:rPr>
            <w:noProof/>
            <w:webHidden/>
          </w:rPr>
          <w:tab/>
        </w:r>
        <w:r>
          <w:rPr>
            <w:noProof/>
            <w:webHidden/>
          </w:rPr>
          <w:fldChar w:fldCharType="begin"/>
        </w:r>
        <w:r>
          <w:rPr>
            <w:noProof/>
            <w:webHidden/>
          </w:rPr>
          <w:instrText xml:space="preserve"> PAGEREF _Toc120347730 \h </w:instrText>
        </w:r>
        <w:r>
          <w:rPr>
            <w:noProof/>
            <w:webHidden/>
          </w:rPr>
        </w:r>
        <w:r>
          <w:rPr>
            <w:noProof/>
            <w:webHidden/>
          </w:rPr>
          <w:fldChar w:fldCharType="separate"/>
        </w:r>
        <w:r>
          <w:rPr>
            <w:noProof/>
            <w:webHidden/>
          </w:rPr>
          <w:t>10</w:t>
        </w:r>
        <w:r>
          <w:rPr>
            <w:noProof/>
            <w:webHidden/>
          </w:rPr>
          <w:fldChar w:fldCharType="end"/>
        </w:r>
      </w:hyperlink>
    </w:p>
    <w:p w14:paraId="3CC1B42F" w14:textId="24350CCB"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1" w:history="1">
        <w:r w:rsidRPr="003C3356">
          <w:rPr>
            <w:rStyle w:val="Hyperlink"/>
            <w:noProof/>
          </w:rPr>
          <w:t>Descriptive Statistics</w:t>
        </w:r>
        <w:r>
          <w:rPr>
            <w:noProof/>
            <w:webHidden/>
          </w:rPr>
          <w:tab/>
        </w:r>
        <w:r>
          <w:rPr>
            <w:noProof/>
            <w:webHidden/>
          </w:rPr>
          <w:fldChar w:fldCharType="begin"/>
        </w:r>
        <w:r>
          <w:rPr>
            <w:noProof/>
            <w:webHidden/>
          </w:rPr>
          <w:instrText xml:space="preserve"> PAGEREF _Toc120347731 \h </w:instrText>
        </w:r>
        <w:r>
          <w:rPr>
            <w:noProof/>
            <w:webHidden/>
          </w:rPr>
        </w:r>
        <w:r>
          <w:rPr>
            <w:noProof/>
            <w:webHidden/>
          </w:rPr>
          <w:fldChar w:fldCharType="separate"/>
        </w:r>
        <w:r>
          <w:rPr>
            <w:noProof/>
            <w:webHidden/>
          </w:rPr>
          <w:t>11</w:t>
        </w:r>
        <w:r>
          <w:rPr>
            <w:noProof/>
            <w:webHidden/>
          </w:rPr>
          <w:fldChar w:fldCharType="end"/>
        </w:r>
      </w:hyperlink>
    </w:p>
    <w:p w14:paraId="6E2A4C6F" w14:textId="2676CB77" w:rsidR="00A34CE1" w:rsidRDefault="00A34CE1">
      <w:pPr>
        <w:pStyle w:val="TOC3"/>
        <w:tabs>
          <w:tab w:val="right" w:leader="dot" w:pos="9350"/>
        </w:tabs>
        <w:rPr>
          <w:rFonts w:asciiTheme="minorHAnsi" w:hAnsiTheme="minorHAnsi"/>
          <w:noProof/>
          <w:sz w:val="22"/>
          <w:szCs w:val="22"/>
          <w:lang w:eastAsia="en-CA"/>
        </w:rPr>
      </w:pPr>
      <w:hyperlink w:anchor="_Toc120347732" w:history="1">
        <w:r w:rsidRPr="003C3356">
          <w:rPr>
            <w:rStyle w:val="Hyperlink"/>
            <w:noProof/>
          </w:rPr>
          <w:t>Audio Feature Descriptions</w:t>
        </w:r>
        <w:r>
          <w:rPr>
            <w:noProof/>
            <w:webHidden/>
          </w:rPr>
          <w:tab/>
        </w:r>
        <w:r>
          <w:rPr>
            <w:noProof/>
            <w:webHidden/>
          </w:rPr>
          <w:fldChar w:fldCharType="begin"/>
        </w:r>
        <w:r>
          <w:rPr>
            <w:noProof/>
            <w:webHidden/>
          </w:rPr>
          <w:instrText xml:space="preserve"> PAGEREF _Toc120347732 \h </w:instrText>
        </w:r>
        <w:r>
          <w:rPr>
            <w:noProof/>
            <w:webHidden/>
          </w:rPr>
        </w:r>
        <w:r>
          <w:rPr>
            <w:noProof/>
            <w:webHidden/>
          </w:rPr>
          <w:fldChar w:fldCharType="separate"/>
        </w:r>
        <w:r>
          <w:rPr>
            <w:noProof/>
            <w:webHidden/>
          </w:rPr>
          <w:t>13</w:t>
        </w:r>
        <w:r>
          <w:rPr>
            <w:noProof/>
            <w:webHidden/>
          </w:rPr>
          <w:fldChar w:fldCharType="end"/>
        </w:r>
      </w:hyperlink>
    </w:p>
    <w:p w14:paraId="67C32499" w14:textId="1CB67AE2" w:rsidR="00A34CE1" w:rsidRDefault="00A34CE1">
      <w:pPr>
        <w:pStyle w:val="TOC3"/>
        <w:tabs>
          <w:tab w:val="right" w:leader="dot" w:pos="9350"/>
        </w:tabs>
        <w:rPr>
          <w:rFonts w:asciiTheme="minorHAnsi" w:hAnsiTheme="minorHAnsi"/>
          <w:noProof/>
          <w:sz w:val="22"/>
          <w:szCs w:val="22"/>
          <w:lang w:eastAsia="en-CA"/>
        </w:rPr>
      </w:pPr>
      <w:hyperlink w:anchor="_Toc120347733" w:history="1">
        <w:r w:rsidRPr="003C3356">
          <w:rPr>
            <w:rStyle w:val="Hyperlink"/>
            <w:noProof/>
          </w:rPr>
          <w:t>Histograms</w:t>
        </w:r>
        <w:r>
          <w:rPr>
            <w:noProof/>
            <w:webHidden/>
          </w:rPr>
          <w:tab/>
        </w:r>
        <w:r>
          <w:rPr>
            <w:noProof/>
            <w:webHidden/>
          </w:rPr>
          <w:fldChar w:fldCharType="begin"/>
        </w:r>
        <w:r>
          <w:rPr>
            <w:noProof/>
            <w:webHidden/>
          </w:rPr>
          <w:instrText xml:space="preserve"> PAGEREF _Toc120347733 \h </w:instrText>
        </w:r>
        <w:r>
          <w:rPr>
            <w:noProof/>
            <w:webHidden/>
          </w:rPr>
        </w:r>
        <w:r>
          <w:rPr>
            <w:noProof/>
            <w:webHidden/>
          </w:rPr>
          <w:fldChar w:fldCharType="separate"/>
        </w:r>
        <w:r>
          <w:rPr>
            <w:noProof/>
            <w:webHidden/>
          </w:rPr>
          <w:t>14</w:t>
        </w:r>
        <w:r>
          <w:rPr>
            <w:noProof/>
            <w:webHidden/>
          </w:rPr>
          <w:fldChar w:fldCharType="end"/>
        </w:r>
      </w:hyperlink>
    </w:p>
    <w:p w14:paraId="445FFF89" w14:textId="7258426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4" w:history="1">
        <w:r w:rsidRPr="003C3356">
          <w:rPr>
            <w:rStyle w:val="Hyperlink"/>
            <w:noProof/>
          </w:rPr>
          <w:t>Historical Changes in Audio Features</w:t>
        </w:r>
        <w:r>
          <w:rPr>
            <w:noProof/>
            <w:webHidden/>
          </w:rPr>
          <w:tab/>
        </w:r>
        <w:r>
          <w:rPr>
            <w:noProof/>
            <w:webHidden/>
          </w:rPr>
          <w:fldChar w:fldCharType="begin"/>
        </w:r>
        <w:r>
          <w:rPr>
            <w:noProof/>
            <w:webHidden/>
          </w:rPr>
          <w:instrText xml:space="preserve"> PAGEREF _Toc120347734 \h </w:instrText>
        </w:r>
        <w:r>
          <w:rPr>
            <w:noProof/>
            <w:webHidden/>
          </w:rPr>
        </w:r>
        <w:r>
          <w:rPr>
            <w:noProof/>
            <w:webHidden/>
          </w:rPr>
          <w:fldChar w:fldCharType="separate"/>
        </w:r>
        <w:r>
          <w:rPr>
            <w:noProof/>
            <w:webHidden/>
          </w:rPr>
          <w:t>19</w:t>
        </w:r>
        <w:r>
          <w:rPr>
            <w:noProof/>
            <w:webHidden/>
          </w:rPr>
          <w:fldChar w:fldCharType="end"/>
        </w:r>
      </w:hyperlink>
    </w:p>
    <w:p w14:paraId="31DB1193" w14:textId="5ABB6C2C"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5" w:history="1">
        <w:r w:rsidRPr="003C3356">
          <w:rPr>
            <w:rStyle w:val="Hyperlink"/>
            <w:noProof/>
          </w:rPr>
          <w:t>Correlation Analysis</w:t>
        </w:r>
        <w:r>
          <w:rPr>
            <w:noProof/>
            <w:webHidden/>
          </w:rPr>
          <w:tab/>
        </w:r>
        <w:r>
          <w:rPr>
            <w:noProof/>
            <w:webHidden/>
          </w:rPr>
          <w:fldChar w:fldCharType="begin"/>
        </w:r>
        <w:r>
          <w:rPr>
            <w:noProof/>
            <w:webHidden/>
          </w:rPr>
          <w:instrText xml:space="preserve"> PAGEREF _Toc120347735 \h </w:instrText>
        </w:r>
        <w:r>
          <w:rPr>
            <w:noProof/>
            <w:webHidden/>
          </w:rPr>
        </w:r>
        <w:r>
          <w:rPr>
            <w:noProof/>
            <w:webHidden/>
          </w:rPr>
          <w:fldChar w:fldCharType="separate"/>
        </w:r>
        <w:r>
          <w:rPr>
            <w:noProof/>
            <w:webHidden/>
          </w:rPr>
          <w:t>24</w:t>
        </w:r>
        <w:r>
          <w:rPr>
            <w:noProof/>
            <w:webHidden/>
          </w:rPr>
          <w:fldChar w:fldCharType="end"/>
        </w:r>
      </w:hyperlink>
    </w:p>
    <w:p w14:paraId="3C3DEFF9" w14:textId="32B0EA7B"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6" w:history="1">
        <w:r w:rsidRPr="003C3356">
          <w:rPr>
            <w:rStyle w:val="Hyperlink"/>
            <w:noProof/>
          </w:rPr>
          <w:t>Analysis of Genres</w:t>
        </w:r>
        <w:r>
          <w:rPr>
            <w:noProof/>
            <w:webHidden/>
          </w:rPr>
          <w:tab/>
        </w:r>
        <w:r>
          <w:rPr>
            <w:noProof/>
            <w:webHidden/>
          </w:rPr>
          <w:fldChar w:fldCharType="begin"/>
        </w:r>
        <w:r>
          <w:rPr>
            <w:noProof/>
            <w:webHidden/>
          </w:rPr>
          <w:instrText xml:space="preserve"> PAGEREF _Toc120347736 \h </w:instrText>
        </w:r>
        <w:r>
          <w:rPr>
            <w:noProof/>
            <w:webHidden/>
          </w:rPr>
        </w:r>
        <w:r>
          <w:rPr>
            <w:noProof/>
            <w:webHidden/>
          </w:rPr>
          <w:fldChar w:fldCharType="separate"/>
        </w:r>
        <w:r>
          <w:rPr>
            <w:noProof/>
            <w:webHidden/>
          </w:rPr>
          <w:t>27</w:t>
        </w:r>
        <w:r>
          <w:rPr>
            <w:noProof/>
            <w:webHidden/>
          </w:rPr>
          <w:fldChar w:fldCharType="end"/>
        </w:r>
      </w:hyperlink>
    </w:p>
    <w:p w14:paraId="2F2BE672" w14:textId="38096CB7"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37" w:history="1">
        <w:r w:rsidRPr="003C3356">
          <w:rPr>
            <w:rStyle w:val="Hyperlink"/>
            <w:noProof/>
          </w:rPr>
          <w:t>Project Approach</w:t>
        </w:r>
        <w:r>
          <w:rPr>
            <w:noProof/>
            <w:webHidden/>
          </w:rPr>
          <w:tab/>
        </w:r>
        <w:r>
          <w:rPr>
            <w:noProof/>
            <w:webHidden/>
          </w:rPr>
          <w:fldChar w:fldCharType="begin"/>
        </w:r>
        <w:r>
          <w:rPr>
            <w:noProof/>
            <w:webHidden/>
          </w:rPr>
          <w:instrText xml:space="preserve"> PAGEREF _Toc120347737 \h </w:instrText>
        </w:r>
        <w:r>
          <w:rPr>
            <w:noProof/>
            <w:webHidden/>
          </w:rPr>
        </w:r>
        <w:r>
          <w:rPr>
            <w:noProof/>
            <w:webHidden/>
          </w:rPr>
          <w:fldChar w:fldCharType="separate"/>
        </w:r>
        <w:r>
          <w:rPr>
            <w:noProof/>
            <w:webHidden/>
          </w:rPr>
          <w:t>29</w:t>
        </w:r>
        <w:r>
          <w:rPr>
            <w:noProof/>
            <w:webHidden/>
          </w:rPr>
          <w:fldChar w:fldCharType="end"/>
        </w:r>
      </w:hyperlink>
    </w:p>
    <w:p w14:paraId="423465BA" w14:textId="493DCD6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8" w:history="1">
        <w:r w:rsidRPr="003C3356">
          <w:rPr>
            <w:rStyle w:val="Hyperlink"/>
            <w:noProof/>
          </w:rPr>
          <w:t>Outliers</w:t>
        </w:r>
        <w:r>
          <w:rPr>
            <w:noProof/>
            <w:webHidden/>
          </w:rPr>
          <w:tab/>
        </w:r>
        <w:r>
          <w:rPr>
            <w:noProof/>
            <w:webHidden/>
          </w:rPr>
          <w:fldChar w:fldCharType="begin"/>
        </w:r>
        <w:r>
          <w:rPr>
            <w:noProof/>
            <w:webHidden/>
          </w:rPr>
          <w:instrText xml:space="preserve"> PAGEREF _Toc120347738 \h </w:instrText>
        </w:r>
        <w:r>
          <w:rPr>
            <w:noProof/>
            <w:webHidden/>
          </w:rPr>
        </w:r>
        <w:r>
          <w:rPr>
            <w:noProof/>
            <w:webHidden/>
          </w:rPr>
          <w:fldChar w:fldCharType="separate"/>
        </w:r>
        <w:r>
          <w:rPr>
            <w:noProof/>
            <w:webHidden/>
          </w:rPr>
          <w:t>29</w:t>
        </w:r>
        <w:r>
          <w:rPr>
            <w:noProof/>
            <w:webHidden/>
          </w:rPr>
          <w:fldChar w:fldCharType="end"/>
        </w:r>
      </w:hyperlink>
    </w:p>
    <w:p w14:paraId="6F2F60E4" w14:textId="38866651"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39" w:history="1">
        <w:r w:rsidRPr="003C3356">
          <w:rPr>
            <w:rStyle w:val="Hyperlink"/>
            <w:noProof/>
          </w:rPr>
          <w:t>Data Mining</w:t>
        </w:r>
        <w:r>
          <w:rPr>
            <w:noProof/>
            <w:webHidden/>
          </w:rPr>
          <w:tab/>
        </w:r>
        <w:r>
          <w:rPr>
            <w:noProof/>
            <w:webHidden/>
          </w:rPr>
          <w:fldChar w:fldCharType="begin"/>
        </w:r>
        <w:r>
          <w:rPr>
            <w:noProof/>
            <w:webHidden/>
          </w:rPr>
          <w:instrText xml:space="preserve"> PAGEREF _Toc120347739 \h </w:instrText>
        </w:r>
        <w:r>
          <w:rPr>
            <w:noProof/>
            <w:webHidden/>
          </w:rPr>
        </w:r>
        <w:r>
          <w:rPr>
            <w:noProof/>
            <w:webHidden/>
          </w:rPr>
          <w:fldChar w:fldCharType="separate"/>
        </w:r>
        <w:r>
          <w:rPr>
            <w:noProof/>
            <w:webHidden/>
          </w:rPr>
          <w:t>29</w:t>
        </w:r>
        <w:r>
          <w:rPr>
            <w:noProof/>
            <w:webHidden/>
          </w:rPr>
          <w:fldChar w:fldCharType="end"/>
        </w:r>
      </w:hyperlink>
    </w:p>
    <w:p w14:paraId="07A5003F" w14:textId="44A64457"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0" w:history="1">
        <w:r w:rsidRPr="003C3356">
          <w:rPr>
            <w:rStyle w:val="Hyperlink"/>
            <w:noProof/>
          </w:rPr>
          <w:t>Predictive Analytics</w:t>
        </w:r>
        <w:r>
          <w:rPr>
            <w:noProof/>
            <w:webHidden/>
          </w:rPr>
          <w:tab/>
        </w:r>
        <w:r>
          <w:rPr>
            <w:noProof/>
            <w:webHidden/>
          </w:rPr>
          <w:fldChar w:fldCharType="begin"/>
        </w:r>
        <w:r>
          <w:rPr>
            <w:noProof/>
            <w:webHidden/>
          </w:rPr>
          <w:instrText xml:space="preserve"> PAGEREF _Toc120347740 \h </w:instrText>
        </w:r>
        <w:r>
          <w:rPr>
            <w:noProof/>
            <w:webHidden/>
          </w:rPr>
        </w:r>
        <w:r>
          <w:rPr>
            <w:noProof/>
            <w:webHidden/>
          </w:rPr>
          <w:fldChar w:fldCharType="separate"/>
        </w:r>
        <w:r>
          <w:rPr>
            <w:noProof/>
            <w:webHidden/>
          </w:rPr>
          <w:t>30</w:t>
        </w:r>
        <w:r>
          <w:rPr>
            <w:noProof/>
            <w:webHidden/>
          </w:rPr>
          <w:fldChar w:fldCharType="end"/>
        </w:r>
      </w:hyperlink>
    </w:p>
    <w:p w14:paraId="60071646" w14:textId="728CA1B8"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41" w:history="1">
        <w:r w:rsidRPr="003C3356">
          <w:rPr>
            <w:rStyle w:val="Hyperlink"/>
            <w:noProof/>
          </w:rPr>
          <w:t>Results</w:t>
        </w:r>
        <w:r>
          <w:rPr>
            <w:noProof/>
            <w:webHidden/>
          </w:rPr>
          <w:tab/>
        </w:r>
        <w:r>
          <w:rPr>
            <w:noProof/>
            <w:webHidden/>
          </w:rPr>
          <w:fldChar w:fldCharType="begin"/>
        </w:r>
        <w:r>
          <w:rPr>
            <w:noProof/>
            <w:webHidden/>
          </w:rPr>
          <w:instrText xml:space="preserve"> PAGEREF _Toc120347741 \h </w:instrText>
        </w:r>
        <w:r>
          <w:rPr>
            <w:noProof/>
            <w:webHidden/>
          </w:rPr>
        </w:r>
        <w:r>
          <w:rPr>
            <w:noProof/>
            <w:webHidden/>
          </w:rPr>
          <w:fldChar w:fldCharType="separate"/>
        </w:r>
        <w:r>
          <w:rPr>
            <w:noProof/>
            <w:webHidden/>
          </w:rPr>
          <w:t>30</w:t>
        </w:r>
        <w:r>
          <w:rPr>
            <w:noProof/>
            <w:webHidden/>
          </w:rPr>
          <w:fldChar w:fldCharType="end"/>
        </w:r>
      </w:hyperlink>
    </w:p>
    <w:p w14:paraId="0AEE6DC6" w14:textId="392E78B6"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2" w:history="1">
        <w:r w:rsidRPr="003C3356">
          <w:rPr>
            <w:rStyle w:val="Hyperlink"/>
            <w:noProof/>
          </w:rPr>
          <w:t>Outliers</w:t>
        </w:r>
        <w:r>
          <w:rPr>
            <w:noProof/>
            <w:webHidden/>
          </w:rPr>
          <w:tab/>
        </w:r>
        <w:r>
          <w:rPr>
            <w:noProof/>
            <w:webHidden/>
          </w:rPr>
          <w:fldChar w:fldCharType="begin"/>
        </w:r>
        <w:r>
          <w:rPr>
            <w:noProof/>
            <w:webHidden/>
          </w:rPr>
          <w:instrText xml:space="preserve"> PAGEREF _Toc120347742 \h </w:instrText>
        </w:r>
        <w:r>
          <w:rPr>
            <w:noProof/>
            <w:webHidden/>
          </w:rPr>
        </w:r>
        <w:r>
          <w:rPr>
            <w:noProof/>
            <w:webHidden/>
          </w:rPr>
          <w:fldChar w:fldCharType="separate"/>
        </w:r>
        <w:r>
          <w:rPr>
            <w:noProof/>
            <w:webHidden/>
          </w:rPr>
          <w:t>30</w:t>
        </w:r>
        <w:r>
          <w:rPr>
            <w:noProof/>
            <w:webHidden/>
          </w:rPr>
          <w:fldChar w:fldCharType="end"/>
        </w:r>
      </w:hyperlink>
    </w:p>
    <w:p w14:paraId="77F5FF72" w14:textId="63A1D195"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3" w:history="1">
        <w:r w:rsidRPr="003C3356">
          <w:rPr>
            <w:rStyle w:val="Hyperlink"/>
            <w:noProof/>
          </w:rPr>
          <w:t>Clustering</w:t>
        </w:r>
        <w:r>
          <w:rPr>
            <w:noProof/>
            <w:webHidden/>
          </w:rPr>
          <w:tab/>
        </w:r>
        <w:r>
          <w:rPr>
            <w:noProof/>
            <w:webHidden/>
          </w:rPr>
          <w:fldChar w:fldCharType="begin"/>
        </w:r>
        <w:r>
          <w:rPr>
            <w:noProof/>
            <w:webHidden/>
          </w:rPr>
          <w:instrText xml:space="preserve"> PAGEREF _Toc120347743 \h </w:instrText>
        </w:r>
        <w:r>
          <w:rPr>
            <w:noProof/>
            <w:webHidden/>
          </w:rPr>
        </w:r>
        <w:r>
          <w:rPr>
            <w:noProof/>
            <w:webHidden/>
          </w:rPr>
          <w:fldChar w:fldCharType="separate"/>
        </w:r>
        <w:r>
          <w:rPr>
            <w:noProof/>
            <w:webHidden/>
          </w:rPr>
          <w:t>31</w:t>
        </w:r>
        <w:r>
          <w:rPr>
            <w:noProof/>
            <w:webHidden/>
          </w:rPr>
          <w:fldChar w:fldCharType="end"/>
        </w:r>
      </w:hyperlink>
    </w:p>
    <w:p w14:paraId="3355B34C" w14:textId="617F7A45"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4" w:history="1">
        <w:r w:rsidRPr="003C3356">
          <w:rPr>
            <w:rStyle w:val="Hyperlink"/>
            <w:noProof/>
          </w:rPr>
          <w:t>Classification</w:t>
        </w:r>
        <w:r>
          <w:rPr>
            <w:noProof/>
            <w:webHidden/>
          </w:rPr>
          <w:tab/>
        </w:r>
        <w:r>
          <w:rPr>
            <w:noProof/>
            <w:webHidden/>
          </w:rPr>
          <w:fldChar w:fldCharType="begin"/>
        </w:r>
        <w:r>
          <w:rPr>
            <w:noProof/>
            <w:webHidden/>
          </w:rPr>
          <w:instrText xml:space="preserve"> PAGEREF _Toc120347744 \h </w:instrText>
        </w:r>
        <w:r>
          <w:rPr>
            <w:noProof/>
            <w:webHidden/>
          </w:rPr>
        </w:r>
        <w:r>
          <w:rPr>
            <w:noProof/>
            <w:webHidden/>
          </w:rPr>
          <w:fldChar w:fldCharType="separate"/>
        </w:r>
        <w:r>
          <w:rPr>
            <w:noProof/>
            <w:webHidden/>
          </w:rPr>
          <w:t>32</w:t>
        </w:r>
        <w:r>
          <w:rPr>
            <w:noProof/>
            <w:webHidden/>
          </w:rPr>
          <w:fldChar w:fldCharType="end"/>
        </w:r>
      </w:hyperlink>
    </w:p>
    <w:p w14:paraId="79CC4040" w14:textId="78C20380"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5" w:history="1">
        <w:r w:rsidRPr="003C3356">
          <w:rPr>
            <w:rStyle w:val="Hyperlink"/>
            <w:noProof/>
          </w:rPr>
          <w:t>Comparison of Results – Effectiveness</w:t>
        </w:r>
        <w:r>
          <w:rPr>
            <w:noProof/>
            <w:webHidden/>
          </w:rPr>
          <w:tab/>
        </w:r>
        <w:r>
          <w:rPr>
            <w:noProof/>
            <w:webHidden/>
          </w:rPr>
          <w:fldChar w:fldCharType="begin"/>
        </w:r>
        <w:r>
          <w:rPr>
            <w:noProof/>
            <w:webHidden/>
          </w:rPr>
          <w:instrText xml:space="preserve"> PAGEREF _Toc120347745 \h </w:instrText>
        </w:r>
        <w:r>
          <w:rPr>
            <w:noProof/>
            <w:webHidden/>
          </w:rPr>
        </w:r>
        <w:r>
          <w:rPr>
            <w:noProof/>
            <w:webHidden/>
          </w:rPr>
          <w:fldChar w:fldCharType="separate"/>
        </w:r>
        <w:r>
          <w:rPr>
            <w:noProof/>
            <w:webHidden/>
          </w:rPr>
          <w:t>35</w:t>
        </w:r>
        <w:r>
          <w:rPr>
            <w:noProof/>
            <w:webHidden/>
          </w:rPr>
          <w:fldChar w:fldCharType="end"/>
        </w:r>
      </w:hyperlink>
    </w:p>
    <w:p w14:paraId="2BC9C8B1" w14:textId="3BA8651E" w:rsidR="00A34CE1" w:rsidRDefault="00A34CE1">
      <w:pPr>
        <w:pStyle w:val="TOC3"/>
        <w:tabs>
          <w:tab w:val="right" w:leader="dot" w:pos="9350"/>
        </w:tabs>
        <w:rPr>
          <w:rFonts w:asciiTheme="minorHAnsi" w:hAnsiTheme="minorHAnsi"/>
          <w:noProof/>
          <w:sz w:val="22"/>
          <w:szCs w:val="22"/>
          <w:lang w:eastAsia="en-CA"/>
        </w:rPr>
      </w:pPr>
      <w:hyperlink w:anchor="_Toc120347746" w:history="1">
        <w:r w:rsidRPr="003C3356">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_Toc120347746 \h </w:instrText>
        </w:r>
        <w:r>
          <w:rPr>
            <w:noProof/>
            <w:webHidden/>
          </w:rPr>
        </w:r>
        <w:r>
          <w:rPr>
            <w:noProof/>
            <w:webHidden/>
          </w:rPr>
          <w:fldChar w:fldCharType="separate"/>
        </w:r>
        <w:r>
          <w:rPr>
            <w:noProof/>
            <w:webHidden/>
          </w:rPr>
          <w:t>35</w:t>
        </w:r>
        <w:r>
          <w:rPr>
            <w:noProof/>
            <w:webHidden/>
          </w:rPr>
          <w:fldChar w:fldCharType="end"/>
        </w:r>
      </w:hyperlink>
    </w:p>
    <w:p w14:paraId="77250870" w14:textId="7E6A811B" w:rsidR="00A34CE1" w:rsidRDefault="00A34CE1">
      <w:pPr>
        <w:pStyle w:val="TOC3"/>
        <w:tabs>
          <w:tab w:val="right" w:leader="dot" w:pos="9350"/>
        </w:tabs>
        <w:rPr>
          <w:rFonts w:asciiTheme="minorHAnsi" w:hAnsiTheme="minorHAnsi"/>
          <w:noProof/>
          <w:sz w:val="22"/>
          <w:szCs w:val="22"/>
          <w:lang w:eastAsia="en-CA"/>
        </w:rPr>
      </w:pPr>
      <w:hyperlink w:anchor="_Toc120347747" w:history="1">
        <w:r w:rsidRPr="003C3356">
          <w:rPr>
            <w:rStyle w:val="Hyperlink"/>
            <w:noProof/>
          </w:rPr>
          <w:t>Statistical Analysis</w:t>
        </w:r>
        <w:r>
          <w:rPr>
            <w:noProof/>
            <w:webHidden/>
          </w:rPr>
          <w:tab/>
        </w:r>
        <w:r>
          <w:rPr>
            <w:noProof/>
            <w:webHidden/>
          </w:rPr>
          <w:fldChar w:fldCharType="begin"/>
        </w:r>
        <w:r>
          <w:rPr>
            <w:noProof/>
            <w:webHidden/>
          </w:rPr>
          <w:instrText xml:space="preserve"> PAGEREF _Toc120347747 \h </w:instrText>
        </w:r>
        <w:r>
          <w:rPr>
            <w:noProof/>
            <w:webHidden/>
          </w:rPr>
        </w:r>
        <w:r>
          <w:rPr>
            <w:noProof/>
            <w:webHidden/>
          </w:rPr>
          <w:fldChar w:fldCharType="separate"/>
        </w:r>
        <w:r>
          <w:rPr>
            <w:noProof/>
            <w:webHidden/>
          </w:rPr>
          <w:t>43</w:t>
        </w:r>
        <w:r>
          <w:rPr>
            <w:noProof/>
            <w:webHidden/>
          </w:rPr>
          <w:fldChar w:fldCharType="end"/>
        </w:r>
      </w:hyperlink>
    </w:p>
    <w:p w14:paraId="62C19E3B" w14:textId="219FFF24" w:rsidR="00A34CE1" w:rsidRDefault="00A34CE1">
      <w:pPr>
        <w:pStyle w:val="TOC3"/>
        <w:tabs>
          <w:tab w:val="right" w:leader="dot" w:pos="9350"/>
        </w:tabs>
        <w:rPr>
          <w:rFonts w:asciiTheme="minorHAnsi" w:hAnsiTheme="minorHAnsi"/>
          <w:noProof/>
          <w:sz w:val="22"/>
          <w:szCs w:val="22"/>
          <w:lang w:eastAsia="en-CA"/>
        </w:rPr>
      </w:pPr>
      <w:hyperlink w:anchor="_Toc120347748" w:history="1">
        <w:r w:rsidRPr="003C3356">
          <w:rPr>
            <w:rStyle w:val="Hyperlink"/>
            <w:noProof/>
          </w:rPr>
          <w:t>Ranking of Models</w:t>
        </w:r>
        <w:r>
          <w:rPr>
            <w:noProof/>
            <w:webHidden/>
          </w:rPr>
          <w:tab/>
        </w:r>
        <w:r>
          <w:rPr>
            <w:noProof/>
            <w:webHidden/>
          </w:rPr>
          <w:fldChar w:fldCharType="begin"/>
        </w:r>
        <w:r>
          <w:rPr>
            <w:noProof/>
            <w:webHidden/>
          </w:rPr>
          <w:instrText xml:space="preserve"> PAGEREF _Toc120347748 \h </w:instrText>
        </w:r>
        <w:r>
          <w:rPr>
            <w:noProof/>
            <w:webHidden/>
          </w:rPr>
        </w:r>
        <w:r>
          <w:rPr>
            <w:noProof/>
            <w:webHidden/>
          </w:rPr>
          <w:fldChar w:fldCharType="separate"/>
        </w:r>
        <w:r>
          <w:rPr>
            <w:noProof/>
            <w:webHidden/>
          </w:rPr>
          <w:t>43</w:t>
        </w:r>
        <w:r>
          <w:rPr>
            <w:noProof/>
            <w:webHidden/>
          </w:rPr>
          <w:fldChar w:fldCharType="end"/>
        </w:r>
      </w:hyperlink>
    </w:p>
    <w:p w14:paraId="38E02CDA" w14:textId="0452413A"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49" w:history="1">
        <w:r w:rsidRPr="003C3356">
          <w:rPr>
            <w:rStyle w:val="Hyperlink"/>
            <w:noProof/>
          </w:rPr>
          <w:t>Comparison of Results – Efficiency</w:t>
        </w:r>
        <w:r>
          <w:rPr>
            <w:noProof/>
            <w:webHidden/>
          </w:rPr>
          <w:tab/>
        </w:r>
        <w:r>
          <w:rPr>
            <w:noProof/>
            <w:webHidden/>
          </w:rPr>
          <w:fldChar w:fldCharType="begin"/>
        </w:r>
        <w:r>
          <w:rPr>
            <w:noProof/>
            <w:webHidden/>
          </w:rPr>
          <w:instrText xml:space="preserve"> PAGEREF _Toc120347749 \h </w:instrText>
        </w:r>
        <w:r>
          <w:rPr>
            <w:noProof/>
            <w:webHidden/>
          </w:rPr>
        </w:r>
        <w:r>
          <w:rPr>
            <w:noProof/>
            <w:webHidden/>
          </w:rPr>
          <w:fldChar w:fldCharType="separate"/>
        </w:r>
        <w:r>
          <w:rPr>
            <w:noProof/>
            <w:webHidden/>
          </w:rPr>
          <w:t>44</w:t>
        </w:r>
        <w:r>
          <w:rPr>
            <w:noProof/>
            <w:webHidden/>
          </w:rPr>
          <w:fldChar w:fldCharType="end"/>
        </w:r>
      </w:hyperlink>
    </w:p>
    <w:p w14:paraId="0B2584DC" w14:textId="5DE9B5F5"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0" w:history="1">
        <w:r w:rsidRPr="003C3356">
          <w:rPr>
            <w:rStyle w:val="Hyperlink"/>
            <w:noProof/>
          </w:rPr>
          <w:t>Comparison of Results – Stability</w:t>
        </w:r>
        <w:r>
          <w:rPr>
            <w:noProof/>
            <w:webHidden/>
          </w:rPr>
          <w:tab/>
        </w:r>
        <w:r>
          <w:rPr>
            <w:noProof/>
            <w:webHidden/>
          </w:rPr>
          <w:fldChar w:fldCharType="begin"/>
        </w:r>
        <w:r>
          <w:rPr>
            <w:noProof/>
            <w:webHidden/>
          </w:rPr>
          <w:instrText xml:space="preserve"> PAGEREF _Toc120347750 \h </w:instrText>
        </w:r>
        <w:r>
          <w:rPr>
            <w:noProof/>
            <w:webHidden/>
          </w:rPr>
        </w:r>
        <w:r>
          <w:rPr>
            <w:noProof/>
            <w:webHidden/>
          </w:rPr>
          <w:fldChar w:fldCharType="separate"/>
        </w:r>
        <w:r>
          <w:rPr>
            <w:noProof/>
            <w:webHidden/>
          </w:rPr>
          <w:t>45</w:t>
        </w:r>
        <w:r>
          <w:rPr>
            <w:noProof/>
            <w:webHidden/>
          </w:rPr>
          <w:fldChar w:fldCharType="end"/>
        </w:r>
      </w:hyperlink>
    </w:p>
    <w:p w14:paraId="3966A159" w14:textId="0EB9714B"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1" w:history="1">
        <w:r w:rsidRPr="003C3356">
          <w:rPr>
            <w:rStyle w:val="Hyperlink"/>
            <w:noProof/>
          </w:rPr>
          <w:t>Discussion and Conclusions</w:t>
        </w:r>
        <w:r>
          <w:rPr>
            <w:noProof/>
            <w:webHidden/>
          </w:rPr>
          <w:tab/>
        </w:r>
        <w:r>
          <w:rPr>
            <w:noProof/>
            <w:webHidden/>
          </w:rPr>
          <w:fldChar w:fldCharType="begin"/>
        </w:r>
        <w:r>
          <w:rPr>
            <w:noProof/>
            <w:webHidden/>
          </w:rPr>
          <w:instrText xml:space="preserve"> PAGEREF _Toc120347751 \h </w:instrText>
        </w:r>
        <w:r>
          <w:rPr>
            <w:noProof/>
            <w:webHidden/>
          </w:rPr>
        </w:r>
        <w:r>
          <w:rPr>
            <w:noProof/>
            <w:webHidden/>
          </w:rPr>
          <w:fldChar w:fldCharType="separate"/>
        </w:r>
        <w:r>
          <w:rPr>
            <w:noProof/>
            <w:webHidden/>
          </w:rPr>
          <w:t>46</w:t>
        </w:r>
        <w:r>
          <w:rPr>
            <w:noProof/>
            <w:webHidden/>
          </w:rPr>
          <w:fldChar w:fldCharType="end"/>
        </w:r>
      </w:hyperlink>
    </w:p>
    <w:p w14:paraId="31489A5E" w14:textId="61907C39"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2" w:history="1">
        <w:r w:rsidRPr="003C3356">
          <w:rPr>
            <w:rStyle w:val="Hyperlink"/>
            <w:noProof/>
          </w:rPr>
          <w:t>Discussion and Limitations</w:t>
        </w:r>
        <w:r>
          <w:rPr>
            <w:noProof/>
            <w:webHidden/>
          </w:rPr>
          <w:tab/>
        </w:r>
        <w:r>
          <w:rPr>
            <w:noProof/>
            <w:webHidden/>
          </w:rPr>
          <w:fldChar w:fldCharType="begin"/>
        </w:r>
        <w:r>
          <w:rPr>
            <w:noProof/>
            <w:webHidden/>
          </w:rPr>
          <w:instrText xml:space="preserve"> PAGEREF _Toc120347752 \h </w:instrText>
        </w:r>
        <w:r>
          <w:rPr>
            <w:noProof/>
            <w:webHidden/>
          </w:rPr>
        </w:r>
        <w:r>
          <w:rPr>
            <w:noProof/>
            <w:webHidden/>
          </w:rPr>
          <w:fldChar w:fldCharType="separate"/>
        </w:r>
        <w:r>
          <w:rPr>
            <w:noProof/>
            <w:webHidden/>
          </w:rPr>
          <w:t>46</w:t>
        </w:r>
        <w:r>
          <w:rPr>
            <w:noProof/>
            <w:webHidden/>
          </w:rPr>
          <w:fldChar w:fldCharType="end"/>
        </w:r>
      </w:hyperlink>
    </w:p>
    <w:p w14:paraId="4956C31E" w14:textId="4A8E8DBF" w:rsidR="00A34CE1" w:rsidRDefault="00A34CE1">
      <w:pPr>
        <w:pStyle w:val="TOC2"/>
        <w:tabs>
          <w:tab w:val="right" w:leader="dot" w:pos="9350"/>
        </w:tabs>
        <w:rPr>
          <w:rFonts w:asciiTheme="minorHAnsi" w:eastAsiaTheme="minorEastAsia" w:hAnsiTheme="minorHAnsi" w:cstheme="minorBidi"/>
          <w:noProof/>
          <w:color w:val="auto"/>
          <w:sz w:val="22"/>
          <w:szCs w:val="22"/>
          <w:lang w:eastAsia="en-CA"/>
        </w:rPr>
      </w:pPr>
      <w:hyperlink w:anchor="_Toc120347753" w:history="1">
        <w:r w:rsidRPr="003C3356">
          <w:rPr>
            <w:rStyle w:val="Hyperlink"/>
            <w:noProof/>
          </w:rPr>
          <w:t>Conclusions</w:t>
        </w:r>
        <w:r>
          <w:rPr>
            <w:noProof/>
            <w:webHidden/>
          </w:rPr>
          <w:tab/>
        </w:r>
        <w:r>
          <w:rPr>
            <w:noProof/>
            <w:webHidden/>
          </w:rPr>
          <w:fldChar w:fldCharType="begin"/>
        </w:r>
        <w:r>
          <w:rPr>
            <w:noProof/>
            <w:webHidden/>
          </w:rPr>
          <w:instrText xml:space="preserve"> PAGEREF _Toc120347753 \h </w:instrText>
        </w:r>
        <w:r>
          <w:rPr>
            <w:noProof/>
            <w:webHidden/>
          </w:rPr>
        </w:r>
        <w:r>
          <w:rPr>
            <w:noProof/>
            <w:webHidden/>
          </w:rPr>
          <w:fldChar w:fldCharType="separate"/>
        </w:r>
        <w:r>
          <w:rPr>
            <w:noProof/>
            <w:webHidden/>
          </w:rPr>
          <w:t>47</w:t>
        </w:r>
        <w:r>
          <w:rPr>
            <w:noProof/>
            <w:webHidden/>
          </w:rPr>
          <w:fldChar w:fldCharType="end"/>
        </w:r>
      </w:hyperlink>
    </w:p>
    <w:p w14:paraId="20882DDE" w14:textId="36C25562"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4" w:history="1">
        <w:r w:rsidRPr="003C3356">
          <w:rPr>
            <w:rStyle w:val="Hyperlink"/>
            <w:noProof/>
          </w:rPr>
          <w:t>Future Work</w:t>
        </w:r>
        <w:r>
          <w:rPr>
            <w:noProof/>
            <w:webHidden/>
          </w:rPr>
          <w:tab/>
        </w:r>
        <w:r>
          <w:rPr>
            <w:noProof/>
            <w:webHidden/>
          </w:rPr>
          <w:fldChar w:fldCharType="begin"/>
        </w:r>
        <w:r>
          <w:rPr>
            <w:noProof/>
            <w:webHidden/>
          </w:rPr>
          <w:instrText xml:space="preserve"> PAGEREF _Toc120347754 \h </w:instrText>
        </w:r>
        <w:r>
          <w:rPr>
            <w:noProof/>
            <w:webHidden/>
          </w:rPr>
        </w:r>
        <w:r>
          <w:rPr>
            <w:noProof/>
            <w:webHidden/>
          </w:rPr>
          <w:fldChar w:fldCharType="separate"/>
        </w:r>
        <w:r>
          <w:rPr>
            <w:noProof/>
            <w:webHidden/>
          </w:rPr>
          <w:t>47</w:t>
        </w:r>
        <w:r>
          <w:rPr>
            <w:noProof/>
            <w:webHidden/>
          </w:rPr>
          <w:fldChar w:fldCharType="end"/>
        </w:r>
      </w:hyperlink>
    </w:p>
    <w:p w14:paraId="23545A91" w14:textId="750F9265"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5" w:history="1">
        <w:r w:rsidRPr="003C3356">
          <w:rPr>
            <w:rStyle w:val="Hyperlink"/>
            <w:rFonts w:cs="Times New Roman"/>
            <w:noProof/>
          </w:rPr>
          <w:t>References</w:t>
        </w:r>
        <w:r>
          <w:rPr>
            <w:noProof/>
            <w:webHidden/>
          </w:rPr>
          <w:tab/>
        </w:r>
        <w:r>
          <w:rPr>
            <w:noProof/>
            <w:webHidden/>
          </w:rPr>
          <w:fldChar w:fldCharType="begin"/>
        </w:r>
        <w:r>
          <w:rPr>
            <w:noProof/>
            <w:webHidden/>
          </w:rPr>
          <w:instrText xml:space="preserve"> PAGEREF _Toc120347755 \h </w:instrText>
        </w:r>
        <w:r>
          <w:rPr>
            <w:noProof/>
            <w:webHidden/>
          </w:rPr>
        </w:r>
        <w:r>
          <w:rPr>
            <w:noProof/>
            <w:webHidden/>
          </w:rPr>
          <w:fldChar w:fldCharType="separate"/>
        </w:r>
        <w:r>
          <w:rPr>
            <w:noProof/>
            <w:webHidden/>
          </w:rPr>
          <w:t>49</w:t>
        </w:r>
        <w:r>
          <w:rPr>
            <w:noProof/>
            <w:webHidden/>
          </w:rPr>
          <w:fldChar w:fldCharType="end"/>
        </w:r>
      </w:hyperlink>
    </w:p>
    <w:p w14:paraId="76233A00" w14:textId="6799F58B" w:rsidR="00A34CE1" w:rsidRDefault="00A34CE1">
      <w:pPr>
        <w:pStyle w:val="TOC1"/>
        <w:rPr>
          <w:rFonts w:asciiTheme="minorHAnsi" w:eastAsiaTheme="minorEastAsia" w:hAnsiTheme="minorHAnsi" w:cstheme="minorBidi"/>
          <w:b w:val="0"/>
          <w:noProof/>
          <w:color w:val="auto"/>
          <w:sz w:val="22"/>
          <w:szCs w:val="22"/>
          <w:lang w:eastAsia="en-CA"/>
        </w:rPr>
      </w:pPr>
      <w:hyperlink w:anchor="_Toc120347756" w:history="1">
        <w:r w:rsidRPr="003C3356">
          <w:rPr>
            <w:rStyle w:val="Hyperlink"/>
            <w:rFonts w:cs="Times New Roman"/>
            <w:noProof/>
          </w:rPr>
          <w:t>Attachments</w:t>
        </w:r>
        <w:r>
          <w:rPr>
            <w:noProof/>
            <w:webHidden/>
          </w:rPr>
          <w:tab/>
        </w:r>
        <w:r>
          <w:rPr>
            <w:noProof/>
            <w:webHidden/>
          </w:rPr>
          <w:fldChar w:fldCharType="begin"/>
        </w:r>
        <w:r>
          <w:rPr>
            <w:noProof/>
            <w:webHidden/>
          </w:rPr>
          <w:instrText xml:space="preserve"> PAGEREF _Toc120347756 \h </w:instrText>
        </w:r>
        <w:r>
          <w:rPr>
            <w:noProof/>
            <w:webHidden/>
          </w:rPr>
        </w:r>
        <w:r>
          <w:rPr>
            <w:noProof/>
            <w:webHidden/>
          </w:rPr>
          <w:fldChar w:fldCharType="separate"/>
        </w:r>
        <w:r>
          <w:rPr>
            <w:noProof/>
            <w:webHidden/>
          </w:rPr>
          <w:t>53</w:t>
        </w:r>
        <w:r>
          <w:rPr>
            <w:noProof/>
            <w:webHidden/>
          </w:rPr>
          <w:fldChar w:fldCharType="end"/>
        </w:r>
      </w:hyperlink>
    </w:p>
    <w:p w14:paraId="6826C2EF" w14:textId="4074FD39" w:rsidR="00811FE5" w:rsidRPr="00BC5BAA" w:rsidRDefault="00A110A7" w:rsidP="006C2040">
      <w:pPr>
        <w:rPr>
          <w:rFonts w:cs="Times New Roman"/>
        </w:rPr>
        <w:sectPr w:rsidR="00811FE5" w:rsidRPr="00BC5BAA" w:rsidSect="00A33C8E">
          <w:headerReference w:type="default" r:id="rId9"/>
          <w:pgSz w:w="12240" w:h="15840"/>
          <w:pgMar w:top="1530" w:right="1440" w:bottom="2070" w:left="1440" w:header="709" w:footer="835" w:gutter="0"/>
          <w:pgNumType w:start="1"/>
          <w:cols w:space="708"/>
          <w:titlePg/>
          <w:docGrid w:linePitch="360"/>
        </w:sectPr>
      </w:pPr>
      <w:r>
        <w:rPr>
          <w:rFonts w:eastAsiaTheme="majorEastAsia" w:cs="Times New Roman"/>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347724"/>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2A933861"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 xml:space="preserve">By utilising knowledge discovered during the data mining phase of the project, predictive analysis </w:t>
      </w:r>
      <w:r w:rsidR="002E14C9">
        <w:rPr>
          <w:rFonts w:cs="Times New Roman"/>
        </w:rPr>
        <w:t xml:space="preserve">has been </w:t>
      </w:r>
      <w:r w:rsidR="004716D3">
        <w:rPr>
          <w:rFonts w:cs="Times New Roman"/>
        </w:rPr>
        <w:t>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347725"/>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347726"/>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3DD58305" w:rsidR="0053646C" w:rsidRDefault="0053646C" w:rsidP="0053646C">
      <w:r>
        <w:t xml:space="preserve">Popularity can be defined in numerous ways. In this study, popularity </w:t>
      </w:r>
      <w:r w:rsidR="002E14C9">
        <w:t xml:space="preserve">is </w:t>
      </w:r>
      <w:r>
        <w:t xml:space="preserve">simply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(Cilibrasi et. al., 2004; Cataltepe et. al., 2007).</w:t>
      </w:r>
      <w:r w:rsidR="00856671">
        <w:t xml:space="preserve"> Low-level audio features such as </w:t>
      </w:r>
      <w:r w:rsidR="00856671" w:rsidRPr="007C4E8A">
        <w:t>mel-</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Schedl,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(Febirautami et. al., 2018), predict popularity (Reiman et.al., 2018; Martín-Gutiérrez et. al., 2020; Kim, 2021; Gao, 2021), to classify music into genres (Setiadi et. al., 2020), and to classify music into moods (Chen et. al., 2021).</w:t>
      </w:r>
    </w:p>
    <w:p w14:paraId="72DA1CC9" w14:textId="7B4BCA7D" w:rsidR="00CF7807" w:rsidRDefault="00CF7807" w:rsidP="0023333E">
      <w:r>
        <w:t>Clustering</w:t>
      </w:r>
      <w:r w:rsidR="0047246C">
        <w:t xml:space="preserve"> music</w:t>
      </w:r>
      <w:r>
        <w:t xml:space="preserve"> has been </w:t>
      </w:r>
      <w:r w:rsidR="0047246C">
        <w:t xml:space="preserve">used for recommender systems (Li et. al., 2004; Li et. al., 2007; Huo, 2021), as well as to categorise music (Honingh et. al., 2011). In this study, overall trends, genres, and audio feature clusters </w:t>
      </w:r>
      <w:r w:rsidR="002E14C9">
        <w:t xml:space="preserve">have been </w:t>
      </w:r>
      <w:r w:rsidR="0047246C">
        <w:t>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4A9603AB" w:rsidR="009B25ED" w:rsidRDefault="009B25ED" w:rsidP="0023333E">
      <w:r>
        <w:t xml:space="preserve">In this study, clustering and classification </w:t>
      </w:r>
      <w:r w:rsidR="002E14C9">
        <w:t xml:space="preserve">have been </w:t>
      </w:r>
      <w:r>
        <w:t>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r w:rsidR="00E35104" w:rsidRPr="003D4242">
        <w:t>Setiadi et. al., 2020; Wilkes et. al., 2021</w:t>
      </w:r>
      <w:r w:rsidR="00AA6B25">
        <w:t>), K-Nearest Neighbours (</w:t>
      </w:r>
      <w:r w:rsidR="00E35104">
        <w:t>Cataltepe et. al., 2007; Reiman et.al., 2018; Kim, 2021)</w:t>
      </w:r>
      <w:r w:rsidR="00AA6B25">
        <w:t>, Decision Trees / Random Forests / Boosted Trees (</w:t>
      </w:r>
      <w:r w:rsidR="00E35104">
        <w:t>West, 2008; Febirautami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347727"/>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347728"/>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r w:rsidRPr="00BC5BAA">
        <w:rPr>
          <w:rFonts w:cs="Times New Roman"/>
          <w:color w:val="000000"/>
          <w:shd w:val="clear" w:color="auto" w:fill="FFFFFF"/>
        </w:rPr>
        <w:t>Dhruvil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347729"/>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300F541B"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r w:rsidR="00C97932" w:rsidRPr="00BC5BAA">
        <w:rPr>
          <w:rFonts w:cs="Times New Roman"/>
          <w:color w:val="000000"/>
          <w:shd w:val="clear" w:color="auto" w:fill="FFFFFF"/>
        </w:rPr>
        <w:t>Dhruvil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w:t>
      </w:r>
      <w:r w:rsidR="00F87094">
        <w:rPr>
          <w:rFonts w:cs="Times New Roman"/>
        </w:rPr>
        <w:t>This CSV was imported into Python as a Pandas dataframe.</w:t>
      </w:r>
      <w:r w:rsidR="00F87094">
        <w:rPr>
          <w:rFonts w:cs="Times New Roman"/>
        </w:rPr>
        <w:t xml:space="preserve"> </w:t>
      </w:r>
      <w:r w:rsidR="00C97932">
        <w:rPr>
          <w:rFonts w:cs="Times New Roman"/>
        </w:rPr>
        <w:t>This data did not include Spotify song ids</w:t>
      </w:r>
      <w:r w:rsidR="00F87094">
        <w:rPr>
          <w:rFonts w:cs="Times New Roman"/>
        </w:rPr>
        <w:t>, genres, release dates,</w:t>
      </w:r>
      <w:r w:rsidR="00C97932">
        <w:rPr>
          <w:rFonts w:cs="Times New Roman"/>
        </w:rPr>
        <w:t xml:space="preserve"> or audio features, so the Spotify API was used to gather this data. </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571A53EB" w:rsidR="00F70C4E" w:rsidRDefault="00F70C4E" w:rsidP="000F1593">
      <w:pPr>
        <w:rPr>
          <w:rFonts w:cs="Times New Roman"/>
        </w:rPr>
      </w:pPr>
      <w:r>
        <w:rPr>
          <w:rFonts w:cs="Times New Roman"/>
        </w:rPr>
        <w:lastRenderedPageBreak/>
        <w:t xml:space="preserve">Since Get Requests from the Spotify API were time consuming, </w:t>
      </w:r>
      <w:r w:rsidR="007A49BD">
        <w:rPr>
          <w:rFonts w:cs="Times New Roman"/>
        </w:rPr>
        <w:t xml:space="preserve">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23B36D72" w:rsidR="007A49BD" w:rsidRDefault="00D01139" w:rsidP="00D01139">
      <w:pPr>
        <w:rPr>
          <w:rFonts w:cs="Times New Roman"/>
        </w:rPr>
      </w:pPr>
      <w:r>
        <w:rPr>
          <w:rFonts w:cs="Times New Roman"/>
        </w:rPr>
        <w:t xml:space="preserve">Once working datasets were </w:t>
      </w:r>
      <w:r w:rsidR="00F36F8E">
        <w:rPr>
          <w:rFonts w:cs="Times New Roman"/>
        </w:rPr>
        <w:t>compiled</w:t>
      </w:r>
      <w:r>
        <w:rPr>
          <w:rFonts w:cs="Times New Roman"/>
        </w:rPr>
        <w:t xml:space="preserve">,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347730"/>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347731"/>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Default="00327DF0" w:rsidP="00327DF0">
      <w:pPr>
        <w:pStyle w:val="Caption"/>
        <w:keepNext/>
      </w:pPr>
      <w:r>
        <w:t xml:space="preserve">Table </w:t>
      </w:r>
      <w:fldSimple w:instr=" SEQ Table \* ARABIC ">
        <w:r w:rsidR="0084261C">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r w:rsidRPr="00D147C0">
              <w:rPr>
                <w:rFonts w:cs="Times New Roman"/>
              </w:rPr>
              <w:t>acousticness</w:t>
            </w:r>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r w:rsidRPr="00D147C0">
              <w:rPr>
                <w:rFonts w:cs="Times New Roman"/>
              </w:rPr>
              <w:t>duration_ms</w:t>
            </w:r>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r w:rsidRPr="00D147C0">
              <w:rPr>
                <w:rFonts w:cs="Times New Roman"/>
              </w:rPr>
              <w:t>instrumentalness</w:t>
            </w:r>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r w:rsidRPr="00D147C0">
              <w:rPr>
                <w:rFonts w:cs="Times New Roman"/>
              </w:rPr>
              <w:t>speechiness</w:t>
            </w:r>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r w:rsidRPr="00D147C0">
              <w:rPr>
                <w:rFonts w:cs="Times New Roman"/>
              </w:rPr>
              <w:t>time_signature</w:t>
            </w:r>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Default="00F70290" w:rsidP="00F70290">
      <w:pPr>
        <w:pStyle w:val="Caption"/>
        <w:keepNext/>
      </w:pPr>
      <w:r>
        <w:lastRenderedPageBreak/>
        <w:t xml:space="preserve">Table </w:t>
      </w:r>
      <w:fldSimple w:instr=" SEQ Table \* ARABIC ">
        <w:r w:rsidR="0084261C">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Default="00F70290" w:rsidP="00F70290">
      <w:pPr>
        <w:pStyle w:val="Caption"/>
        <w:keepNext/>
      </w:pPr>
      <w:r>
        <w:t xml:space="preserve">Table </w:t>
      </w:r>
      <w:fldSimple w:instr=" SEQ Table \* ARABIC ">
        <w:r w:rsidR="0084261C">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Default="00F70290" w:rsidP="00F70290">
      <w:pPr>
        <w:pStyle w:val="Caption"/>
        <w:keepNext/>
      </w:pPr>
      <w:r>
        <w:lastRenderedPageBreak/>
        <w:t xml:space="preserve">Table </w:t>
      </w:r>
      <w:fldSimple w:instr=" SEQ Table \* ARABIC ">
        <w:r w:rsidR="0084261C">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347732"/>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Default="00327DF0" w:rsidP="00327DF0">
      <w:pPr>
        <w:pStyle w:val="Caption"/>
        <w:keepNext/>
      </w:pPr>
      <w:r>
        <w:t xml:space="preserve">Table </w:t>
      </w:r>
      <w:fldSimple w:instr=" SEQ Table \* ARABIC ">
        <w:r w:rsidR="0084261C">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347733"/>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fldSimple w:instr=" SEQ Figure \* ARABIC ">
        <w:r w:rsidR="00B65439">
          <w:rPr>
            <w:noProof/>
          </w:rPr>
          <w:t>1</w:t>
        </w:r>
      </w:fldSimple>
      <w:r w:rsidRPr="00852456">
        <w:t xml:space="preserve">. </w:t>
      </w:r>
      <w:bookmarkStart w:id="12" w:name="_Hlk117146929"/>
      <w:r w:rsidR="00852456">
        <w:t>Acousticness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fldSimple w:instr=" SEQ Figure \* ARABIC ">
        <w:r w:rsidR="00B65439">
          <w:rPr>
            <w:noProof/>
          </w:rPr>
          <w:t>2</w:t>
        </w:r>
      </w:fldSimple>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fldSimple w:instr=" SEQ Figure \* ARABIC ">
        <w:r w:rsidR="00B65439">
          <w:rPr>
            <w:noProof/>
          </w:rPr>
          <w:t>3</w:t>
        </w:r>
      </w:fldSimple>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fldSimple w:instr=" SEQ Figure \* ARABIC ">
        <w:r w:rsidR="00B65439">
          <w:rPr>
            <w:noProof/>
          </w:rPr>
          <w:t>4</w:t>
        </w:r>
      </w:fldSimple>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fldSimple w:instr=" SEQ Figure \* ARABIC ">
        <w:r w:rsidR="00B65439">
          <w:rPr>
            <w:noProof/>
          </w:rPr>
          <w:t>5</w:t>
        </w:r>
      </w:fldSimple>
      <w:r>
        <w:t>. Instrumentalness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fldSimple w:instr=" SEQ Figure \* ARABIC ">
        <w:r w:rsidR="00B65439">
          <w:rPr>
            <w:noProof/>
          </w:rPr>
          <w:t>6</w:t>
        </w:r>
      </w:fldSimple>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fldSimple w:instr=" SEQ Figure \* ARABIC ">
        <w:r w:rsidR="00B65439">
          <w:rPr>
            <w:noProof/>
          </w:rPr>
          <w:t>7</w:t>
        </w:r>
      </w:fldSimple>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fldSimple w:instr=" SEQ Figure \* ARABIC ">
        <w:r w:rsidR="00B65439">
          <w:rPr>
            <w:noProof/>
          </w:rPr>
          <w:t>8</w:t>
        </w:r>
      </w:fldSimple>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fldSimple w:instr=" SEQ Figure \* ARABIC ">
        <w:r w:rsidR="00B65439">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fldSimple w:instr=" SEQ Figure \* ARABIC ">
        <w:r w:rsidR="00B65439">
          <w:rPr>
            <w:noProof/>
          </w:rPr>
          <w:t>10</w:t>
        </w:r>
      </w:fldSimple>
      <w:r>
        <w:t>. Speechiness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fldSimple w:instr=" SEQ Figure \* ARABIC ">
        <w:r w:rsidR="00B65439">
          <w:rPr>
            <w:noProof/>
          </w:rPr>
          <w:t>11</w:t>
        </w:r>
      </w:fldSimple>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fldSimple w:instr=" SEQ Figure \* ARABIC ">
        <w:r w:rsidR="00B65439">
          <w:rPr>
            <w:noProof/>
          </w:rPr>
          <w:t>12</w:t>
        </w:r>
      </w:fldSimple>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fldSimple w:instr=" SEQ Figure \* ARABIC ">
        <w:r w:rsidR="00B65439">
          <w:rPr>
            <w:noProof/>
          </w:rPr>
          <w:t>13</w:t>
        </w:r>
      </w:fldSimple>
      <w:r>
        <w:t>. Valence Histogram</w:t>
      </w:r>
    </w:p>
    <w:p w14:paraId="78E14FFB" w14:textId="70D79B97" w:rsidR="007E14E6" w:rsidRDefault="00BC2024" w:rsidP="00BC2024">
      <w:pPr>
        <w:pStyle w:val="Heading2"/>
      </w:pPr>
      <w:bookmarkStart w:id="13" w:name="_Toc120347734"/>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fldSimple w:instr=" SEQ Figure \* ARABIC ">
        <w:r w:rsidR="00B65439">
          <w:rPr>
            <w:noProof/>
          </w:rPr>
          <w:t>14</w:t>
        </w:r>
      </w:fldSimple>
      <w:r>
        <w:t>. Acousticness</w:t>
      </w:r>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fldSimple w:instr=" SEQ Figure \* ARABIC ">
        <w:r w:rsidR="00B65439">
          <w:rPr>
            <w:noProof/>
          </w:rPr>
          <w:t>15</w:t>
        </w:r>
      </w:fldSimple>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fldSimple w:instr=" SEQ Figure \* ARABIC ">
        <w:r w:rsidR="00B65439">
          <w:rPr>
            <w:noProof/>
          </w:rPr>
          <w:t>16</w:t>
        </w:r>
      </w:fldSimple>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fldSimple w:instr=" SEQ Figure \* ARABIC ">
        <w:r w:rsidR="00B65439">
          <w:rPr>
            <w:noProof/>
          </w:rPr>
          <w:t>17</w:t>
        </w:r>
      </w:fldSimple>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fldSimple w:instr=" SEQ Figure \* ARABIC ">
        <w:r w:rsidR="00B65439">
          <w:rPr>
            <w:noProof/>
          </w:rPr>
          <w:t>18</w:t>
        </w:r>
      </w:fldSimple>
      <w:r>
        <w:t>. Instrumentalness</w:t>
      </w:r>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fldSimple w:instr=" SEQ Figure \* ARABIC ">
        <w:r w:rsidR="00B65439">
          <w:rPr>
            <w:noProof/>
          </w:rPr>
          <w:t>19</w:t>
        </w:r>
      </w:fldSimple>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fldSimple w:instr=" SEQ Figure \* ARABIC ">
        <w:r w:rsidR="00B65439">
          <w:rPr>
            <w:noProof/>
          </w:rPr>
          <w:t>20</w:t>
        </w:r>
      </w:fldSimple>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fldSimple w:instr=" SEQ Figure \* ARABIC ">
        <w:r w:rsidR="00B65439">
          <w:rPr>
            <w:noProof/>
          </w:rPr>
          <w:t>21</w:t>
        </w:r>
      </w:fldSimple>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fldSimple w:instr=" SEQ Figure \* ARABIC ">
        <w:r w:rsidR="00B65439">
          <w:rPr>
            <w:noProof/>
          </w:rPr>
          <w:t>22</w:t>
        </w:r>
      </w:fldSimple>
      <w:r>
        <w:t>. Speechiness</w:t>
      </w:r>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fldSimple w:instr=" SEQ Figure \* ARABIC ">
        <w:r w:rsidR="00B65439">
          <w:rPr>
            <w:noProof/>
          </w:rPr>
          <w:t>23</w:t>
        </w:r>
      </w:fldSimple>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fldSimple w:instr=" SEQ Figure \* ARABIC ">
        <w:r w:rsidR="00B65439">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fldSimple w:instr=" SEQ Figure \* ARABIC ">
        <w:r w:rsidR="00B65439">
          <w:rPr>
            <w:noProof/>
          </w:rPr>
          <w:t>25</w:t>
        </w:r>
      </w:fldSimple>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347735"/>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fldSimple w:instr=" SEQ Figure \* ARABIC ">
        <w:r w:rsidR="00B65439">
          <w:rPr>
            <w:noProof/>
          </w:rPr>
          <w:t>26</w:t>
        </w:r>
      </w:fldSimple>
      <w:r>
        <w:t>. Correlation Analysis</w:t>
      </w:r>
      <w:r w:rsidR="007A21E4">
        <w:t xml:space="preserve"> Summary</w:t>
      </w:r>
    </w:p>
    <w:p w14:paraId="35EFD823" w14:textId="77777777" w:rsidR="00F36F8E" w:rsidRDefault="006D3F8E" w:rsidP="00AE6F81">
      <w:r>
        <w:lastRenderedPageBreak/>
        <w:t>In the above figure, the “</w:t>
      </w:r>
      <w:r w:rsidR="00477E47">
        <w:t>in_B100</w:t>
      </w:r>
      <w:r>
        <w:t xml:space="preserve">” feature denotes whether or not the song appeared on the Billboard Hot 100 charts. </w:t>
      </w:r>
    </w:p>
    <w:p w14:paraId="7A4ED278" w14:textId="357A7539" w:rsidR="006D3F8E" w:rsidRDefault="006D3F8E" w:rsidP="00AE6F81">
      <w:r>
        <w:t>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6681135C" w:rsidR="00AE6F81" w:rsidRDefault="006D3F8E" w:rsidP="00AE6F81">
      <w:r>
        <w:t xml:space="preserve">Also of note, every audio feature correlated very weakly with </w:t>
      </w:r>
      <w:r w:rsidR="00A64BA7">
        <w:t>popularity</w:t>
      </w:r>
      <w:r w:rsidR="00F36F8E">
        <w:t xml:space="preserve"> (the “in_B100” feature)</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w:t>
      </w:r>
      <w:r w:rsidR="00F36F8E">
        <w:t xml:space="preserve">However, as shown later in this report, clustering into genres prior to classification did not improve classification results. </w:t>
      </w:r>
      <w:r>
        <w:t xml:space="preserve">Genres are discussed in the next section, and detailed analysis is included in </w:t>
      </w:r>
      <w:r w:rsidRPr="006D3F8E">
        <w:rPr>
          <w:b/>
          <w:bCs/>
        </w:rPr>
        <w:t>Attachment </w:t>
      </w:r>
      <w:r w:rsidR="00744561">
        <w:rPr>
          <w:b/>
          <w:bCs/>
        </w:rPr>
        <w:t>2</w:t>
      </w:r>
      <w:r>
        <w:t>.</w:t>
      </w:r>
      <w:r w:rsidR="00F36F8E">
        <w:t xml:space="preserve"> Classification is discussed later in this report.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fldSimple w:instr=" SEQ Figure \* ARABIC ">
        <w:r w:rsidR="00B65439">
          <w:rPr>
            <w:noProof/>
          </w:rPr>
          <w:t>27</w:t>
        </w:r>
      </w:fldSimple>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fldSimple w:instr=" SEQ Figure \* ARABIC ">
        <w:r w:rsidR="00B65439">
          <w:rPr>
            <w:noProof/>
          </w:rPr>
          <w:t>28</w:t>
        </w:r>
      </w:fldSimple>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fldSimple w:instr=" SEQ Figure \* ARABIC ">
        <w:r w:rsidR="00B65439">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347736"/>
      <w:r>
        <w:t>Analysis of Genres</w:t>
      </w:r>
      <w:bookmarkEnd w:id="16"/>
    </w:p>
    <w:p w14:paraId="3ABCA71E" w14:textId="50EC4DF0"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w:t>
      </w:r>
      <w:r w:rsidR="00817F9D">
        <w:t xml:space="preserve">However, as shown later in this report, clustering into </w:t>
      </w:r>
      <w:r w:rsidR="00817F9D">
        <w:lastRenderedPageBreak/>
        <w:t xml:space="preserve">genres prior to classification did not improve classification results. </w:t>
      </w:r>
      <w:r>
        <w:t xml:space="preserve">Detailed genre </w:t>
      </w:r>
      <w:r w:rsidR="00FE06AA">
        <w:t xml:space="preserve">correlation </w:t>
      </w:r>
      <w:r>
        <w:t xml:space="preserve">analysis is included in </w:t>
      </w:r>
      <w:r w:rsidRPr="009F76B6">
        <w:rPr>
          <w:b/>
          <w:bCs/>
        </w:rPr>
        <w:t xml:space="preserve">Attachment </w:t>
      </w:r>
      <w:r w:rsidR="00744561">
        <w:rPr>
          <w:b/>
          <w:bCs/>
        </w:rPr>
        <w:t>2</w:t>
      </w:r>
      <w:r>
        <w:t>.</w:t>
      </w:r>
      <w:r w:rsidR="00817F9D">
        <w:t xml:space="preserve"> </w:t>
      </w:r>
      <w:r w:rsidR="00817F9D">
        <w:t>Classification is discussed later in this report.</w:t>
      </w:r>
    </w:p>
    <w:p w14:paraId="5944DE71" w14:textId="2AAF8CEB" w:rsidR="009F76B6" w:rsidRDefault="009F76B6" w:rsidP="00AE6F81">
      <w:r>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fldSimple w:instr=" SEQ Figure \* ARABIC ">
        <w:r w:rsidR="00B65439">
          <w:rPr>
            <w:noProof/>
          </w:rPr>
          <w:t>30</w:t>
        </w:r>
      </w:fldSimple>
      <w:r>
        <w:t>. Comparison of Audio Feature Variations Between Genres</w:t>
      </w:r>
    </w:p>
    <w:p w14:paraId="73F0783E" w14:textId="68498174" w:rsidR="009F76B6" w:rsidRDefault="009F76B6" w:rsidP="005F6A2E">
      <w:pPr>
        <w:pStyle w:val="NoSpacing"/>
      </w:pPr>
    </w:p>
    <w:p w14:paraId="5665F355" w14:textId="1476D86A" w:rsidR="00C476E3" w:rsidRPr="00AE6F81" w:rsidRDefault="005F6A2E" w:rsidP="00AE6F81">
      <w:r>
        <w:t>It is important to note that these categories are based on assumptions about which genres belong together, and some of these grouping decisions have been made arbitrarily.</w:t>
      </w:r>
    </w:p>
    <w:p w14:paraId="1FF642DD" w14:textId="1EEAAE4E" w:rsidR="004B775C" w:rsidRPr="00BC5BAA" w:rsidRDefault="004B775C" w:rsidP="004B775C">
      <w:pPr>
        <w:pStyle w:val="Heading1"/>
      </w:pPr>
      <w:bookmarkStart w:id="17" w:name="_Toc120347737"/>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347738"/>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347739"/>
      <w:r w:rsidRPr="00BC5BAA">
        <w:t>Data Mining</w:t>
      </w:r>
      <w:bookmarkEnd w:id="19"/>
    </w:p>
    <w:p w14:paraId="0A1D8083" w14:textId="08C59097"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817F9D">
        <w:t>. D</w:t>
      </w:r>
      <w:r w:rsidR="005704EB">
        <w:t xml:space="preserve">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347740"/>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347741"/>
      <w:r>
        <w:t>Results</w:t>
      </w:r>
      <w:bookmarkEnd w:id="21"/>
    </w:p>
    <w:p w14:paraId="4E43F465" w14:textId="4B491BD1" w:rsidR="0000514F" w:rsidRDefault="0000514F" w:rsidP="00F254FD">
      <w:pPr>
        <w:pStyle w:val="Heading2"/>
      </w:pPr>
      <w:bookmarkStart w:id="22" w:name="_Toc120347742"/>
      <w:r>
        <w:t>Outliers</w:t>
      </w:r>
      <w:bookmarkEnd w:id="22"/>
    </w:p>
    <w:p w14:paraId="0B4664A2" w14:textId="1E489A4B" w:rsidR="00896BA6" w:rsidRDefault="00BC263C" w:rsidP="0000514F">
      <w:r>
        <w:t xml:space="preserve">In order to exclude non-musical tracks from the dataset, a number of methods were investigated, including inter-quartile range (IQR), statistical score, percentiles, and domain knowledge. </w:t>
      </w:r>
    </w:p>
    <w:p w14:paraId="4EBD0A59" w14:textId="3DE75FAF" w:rsidR="0000514F" w:rsidRDefault="00BC263C" w:rsidP="0000514F">
      <w:r>
        <w:t xml:space="preserve">None of the </w:t>
      </w:r>
      <w:r w:rsidR="00896BA6">
        <w:t xml:space="preserve">standard outlier exclusion </w:t>
      </w:r>
      <w:r>
        <w:t>methods worked perfectly in isolation. Since musical tracks may have audio features in nearly any range, outliers were still primarily music</w:t>
      </w:r>
      <w:r w:rsidR="00817F9D">
        <w:t xml:space="preserve">al </w:t>
      </w:r>
      <w:r w:rsidR="00817F9D">
        <w:t>in most cases</w:t>
      </w:r>
      <w:r>
        <w:t xml:space="preserve">, and thus not excluded.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t>Valence = 0</w:t>
      </w:r>
    </w:p>
    <w:p w14:paraId="385C498A" w14:textId="6AC3A993" w:rsidR="00896BA6" w:rsidRDefault="00896BA6" w:rsidP="00896BA6">
      <w:pPr>
        <w:pStyle w:val="ListParagraph"/>
        <w:numPr>
          <w:ilvl w:val="0"/>
          <w:numId w:val="17"/>
        </w:numPr>
      </w:pPr>
      <w:r>
        <w:lastRenderedPageBreak/>
        <w:t>Speechiness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5D4AF7DD" w:rsidR="00896BA6" w:rsidRDefault="00896BA6" w:rsidP="00896BA6">
      <w:r>
        <w:t xml:space="preserve">In addition, music which may not be considered </w:t>
      </w:r>
      <w:r w:rsidR="00817F9D">
        <w:t xml:space="preserve">to be </w:t>
      </w:r>
      <w:r>
        <w:t xml:space="preserve">“songs” has been excluded (e.g., entire performances, commercials, tv show intros, etc.). Based on domain knowledge, </w:t>
      </w:r>
      <w:r w:rsidR="00817F9D">
        <w:t xml:space="preserve">audio tracks </w:t>
      </w:r>
      <w:r>
        <w:t xml:space="preserve">less than 1 minute </w:t>
      </w:r>
      <w:r w:rsidR="00817F9D">
        <w:t xml:space="preserve">or </w:t>
      </w:r>
      <w:r>
        <w:t>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bookmarkStart w:id="23" w:name="_Toc120347743"/>
      <w:r>
        <w:t>Clustering</w:t>
      </w:r>
      <w:bookmarkEnd w:id="23"/>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3D824376" w:rsidR="000B0DE0" w:rsidRDefault="000B0DE0" w:rsidP="000B0DE0">
      <w:pPr>
        <w:pStyle w:val="ListParagraph"/>
        <w:numPr>
          <w:ilvl w:val="0"/>
          <w:numId w:val="20"/>
        </w:numPr>
      </w:pPr>
      <w:r>
        <w:t xml:space="preserve">Cluster using the K-Means model, optimising </w:t>
      </w:r>
      <w:r w:rsidR="00461C36">
        <w:t xml:space="preserve">K </w:t>
      </w:r>
      <w:r>
        <w:t>for silhouette score</w:t>
      </w:r>
    </w:p>
    <w:p w14:paraId="32D4371B" w14:textId="658367CF" w:rsidR="000B0DE0" w:rsidRDefault="000B0DE0" w:rsidP="000B0DE0">
      <w:pPr>
        <w:pStyle w:val="ListParagraph"/>
        <w:numPr>
          <w:ilvl w:val="0"/>
          <w:numId w:val="20"/>
        </w:numPr>
      </w:pPr>
      <w:r>
        <w:t xml:space="preserve">Cluster using the K-Means model, using </w:t>
      </w:r>
      <w:r w:rsidR="00461C36">
        <w:t xml:space="preserve">K equal to </w:t>
      </w:r>
      <w:r>
        <w:t xml:space="preserve">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lastRenderedPageBreak/>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300B3783" w:rsidR="00F254FD" w:rsidRDefault="00F254FD" w:rsidP="00F254FD">
      <w:pPr>
        <w:pStyle w:val="Heading2"/>
      </w:pPr>
      <w:bookmarkStart w:id="24" w:name="_Toc120347744"/>
      <w:r>
        <w:t>Classification</w:t>
      </w:r>
      <w:bookmarkEnd w:id="24"/>
    </w:p>
    <w:p w14:paraId="5F9340BA" w14:textId="02DAA6CF" w:rsidR="001A04FE" w:rsidRDefault="001A04FE" w:rsidP="001A04FE">
      <w:r>
        <w:t xml:space="preserve">The following machine learning </w:t>
      </w:r>
      <w:r w:rsidR="007C4A3A">
        <w:t>models</w:t>
      </w:r>
      <w:r>
        <w:t xml:space="preserve"> have been considered in </w:t>
      </w:r>
      <w:r w:rsidR="00461C36">
        <w:t xml:space="preserve">the classification portion of this </w:t>
      </w:r>
      <w:r>
        <w:t>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0A0BB06A" w:rsidR="001A04FE" w:rsidRDefault="001A04FE" w:rsidP="00F12A0D">
      <w:pPr>
        <w:pStyle w:val="ListParagraph"/>
        <w:numPr>
          <w:ilvl w:val="0"/>
          <w:numId w:val="17"/>
        </w:numPr>
      </w:pPr>
      <w:r>
        <w:t>AdaBoost</w:t>
      </w:r>
    </w:p>
    <w:p w14:paraId="485A62DB" w14:textId="60EF9744" w:rsidR="00461C36" w:rsidRDefault="00461C36" w:rsidP="00461C36">
      <w:r>
        <w:t xml:space="preserve">Five-fold cross-validation was used to evaluate the effectiveness of these models. </w:t>
      </w:r>
      <w:r w:rsidR="00713BCB">
        <w:t xml:space="preserve">Consistent </w:t>
      </w:r>
      <w:r>
        <w:t>random seed</w:t>
      </w:r>
      <w:r w:rsidR="00713BCB">
        <w:t xml:space="preserve">s were </w:t>
      </w:r>
      <w:r>
        <w:t xml:space="preserve">used for </w:t>
      </w:r>
      <w:r w:rsidR="00713BCB">
        <w:t xml:space="preserve">the </w:t>
      </w:r>
      <w:r>
        <w:t>stratified fold</w:t>
      </w:r>
      <w:r w:rsidR="00713BCB">
        <w:t>s and</w:t>
      </w:r>
      <w:r>
        <w:t xml:space="preserve"> random undersampling</w:t>
      </w:r>
      <w:r w:rsidR="00713BCB">
        <w:t xml:space="preserve"> in order to have consistency between tests. This enabled a direct matched comparison of out-of-fold predictions between modelling scenarios.</w:t>
      </w:r>
    </w:p>
    <w:p w14:paraId="0AAF8D9E" w14:textId="3D30FACC" w:rsidR="00461C36" w:rsidRDefault="00461C36" w:rsidP="00461C36">
      <w:r>
        <w:t>In addition</w:t>
      </w:r>
      <w:r w:rsidR="007C4A3A">
        <w:t xml:space="preserve"> to the above-noted models</w:t>
      </w:r>
      <w:r>
        <w:t xml:space="preserve">, neural networks as implemented in TensorFlow were included in </w:t>
      </w:r>
      <w:r w:rsidR="007C4A3A">
        <w:t xml:space="preserve">the </w:t>
      </w:r>
      <w:r>
        <w:t>preliminary analysis, but not in the detailed finalised modelling. Details of preliminary classification using neural networks are included in the GitHub repository, but have been excluded from the results and conclusions of this report</w:t>
      </w:r>
      <w:r w:rsidR="007C4A3A">
        <w:t xml:space="preserve"> for simplicity</w:t>
      </w:r>
      <w:r>
        <w:t>.</w:t>
      </w:r>
    </w:p>
    <w:p w14:paraId="0BD8A2CB" w14:textId="51986612" w:rsidR="00461C36" w:rsidRDefault="00461C36" w:rsidP="00461C36">
      <w:r>
        <w:lastRenderedPageBreak/>
        <w:t xml:space="preserve">Also initially considered but discarded, Support Vector Machine (SVM) models were not feasible do to the extremely large dataset. Some combination of undersampling and PCA may allow for the use of SVM models, but these methods were excluded from this report </w:t>
      </w:r>
      <w:r>
        <w:t xml:space="preserve">for simplicity and </w:t>
      </w:r>
      <w:r>
        <w:t>due to time constraints.</w:t>
      </w:r>
    </w:p>
    <w:p w14:paraId="116B0649" w14:textId="606BAAFA" w:rsidR="00B14383" w:rsidRDefault="00B14383" w:rsidP="005E3F2C">
      <w:r>
        <w:t xml:space="preserve">Since the dataset is highly unbalanced, undersampling and oversampling were considered to improve results. Both oversampling and undersampling were shown to improve </w:t>
      </w:r>
      <w:r w:rsidR="007C4A3A">
        <w:t xml:space="preserve">precision and recall </w:t>
      </w:r>
      <w:r>
        <w:t>significantly versus the unbalanced calculations.</w:t>
      </w:r>
      <w:r w:rsidR="001A7B28">
        <w:t xml:space="preserve"> However, undersampling was found to </w:t>
      </w:r>
      <w:r w:rsidR="00461C36">
        <w:t>calculate</w:t>
      </w:r>
      <w:r w:rsidR="001A7B28">
        <w:t xml:space="preserve"> significantly faster without sacrificing precision or recall. Therefore, oversampling was not used for final modelling scenarios. </w:t>
      </w:r>
      <w:r>
        <w:t>The same random seed was used for all undersampling to assure that</w:t>
      </w:r>
      <w:r w:rsidR="001A7B28">
        <w:t xml:space="preserve"> all</w:t>
      </w:r>
      <w:r>
        <w:t xml:space="preserve"> </w:t>
      </w:r>
      <w:r w:rsidR="00B22C18">
        <w:t>out</w:t>
      </w:r>
      <w:r w:rsidR="001A7B28">
        <w:t>-</w:t>
      </w:r>
      <w:r w:rsidR="00B22C18">
        <w:t>o</w:t>
      </w:r>
      <w:r w:rsidR="001A7B28">
        <w:t>f-</w:t>
      </w:r>
      <w:r w:rsidR="00B22C18">
        <w:t xml:space="preserve">fold predictions were made on the </w:t>
      </w:r>
      <w:r w:rsidR="001A7B28">
        <w:t>identical partitions of the dataset</w:t>
      </w:r>
      <w:r w:rsidR="00B22C18">
        <w:t>, and consistency between modelling scenarios was maintained.</w:t>
      </w:r>
    </w:p>
    <w:p w14:paraId="322D8815" w14:textId="75842A4A"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t>Predictions were made with and without clustering the data in order to attempt to improve results. Each of the clusters described above was considered in the classification analysis.</w:t>
      </w:r>
    </w:p>
    <w:p w14:paraId="01216ED1" w14:textId="477DEF26" w:rsidR="001A04FE" w:rsidRDefault="001A04FE" w:rsidP="001A04FE">
      <w:r>
        <w:lastRenderedPageBreak/>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0476F97F" w:rsidR="00B566E1" w:rsidRDefault="00923E09" w:rsidP="00B566E1">
      <w:pPr>
        <w:pStyle w:val="ListParagraph"/>
        <w:numPr>
          <w:ilvl w:val="0"/>
          <w:numId w:val="21"/>
        </w:numPr>
      </w:pPr>
      <w:r>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Train the model using an 4 of the folds, balanced using undersampling with consistent random seed for consistency between tests</w:t>
      </w:r>
    </w:p>
    <w:p w14:paraId="040EB278" w14:textId="1D93DB28" w:rsidR="001A04FE" w:rsidRDefault="001A04FE" w:rsidP="00253907">
      <w:pPr>
        <w:pStyle w:val="ListParagraph"/>
        <w:numPr>
          <w:ilvl w:val="0"/>
          <w:numId w:val="21"/>
        </w:numPr>
      </w:pPr>
      <w:r>
        <w:t>Predict the class for the entire</w:t>
      </w:r>
      <w:r w:rsidR="007C4A3A">
        <w:t xml:space="preserve">, unbalanced </w:t>
      </w:r>
      <w:r>
        <w:t>test fold</w:t>
      </w:r>
    </w:p>
    <w:p w14:paraId="68754918" w14:textId="7E8DF572" w:rsidR="001A04FE" w:rsidRDefault="001A04FE" w:rsidP="00253907">
      <w:pPr>
        <w:pStyle w:val="ListParagraph"/>
        <w:numPr>
          <w:ilvl w:val="0"/>
          <w:numId w:val="21"/>
        </w:numPr>
      </w:pPr>
      <w:r>
        <w:t>Repeat for each fold, populating out-of-fold predictions to a dataframe including all predictions for</w:t>
      </w:r>
      <w:r w:rsidR="007C4A3A">
        <w:t xml:space="preserve"> </w:t>
      </w:r>
      <w:r w:rsidR="00461C36">
        <w:t xml:space="preserve">cross-validation </w:t>
      </w:r>
      <w:r>
        <w:t>evaluation</w:t>
      </w:r>
    </w:p>
    <w:p w14:paraId="494A474C" w14:textId="5823F0BC" w:rsidR="00B566E1" w:rsidRDefault="00B566E1" w:rsidP="00B566E1">
      <w:r>
        <w:lastRenderedPageBreak/>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73AF85DC" w:rsidR="00B566E1" w:rsidRPr="005A10A9" w:rsidRDefault="00B566E1" w:rsidP="00B566E1">
      <w:r>
        <w:t>The results of these analyses informed t</w:t>
      </w:r>
      <w:r w:rsidR="005A10A9">
        <w:t>he</w:t>
      </w:r>
      <w:r>
        <w:t xml:space="preserve"> finalised analysis </w:t>
      </w:r>
      <w:r w:rsidRPr="005A10A9">
        <w:t>included in</w:t>
      </w:r>
      <w:r w:rsidR="007C4A3A" w:rsidRPr="007C4A3A">
        <w:rPr>
          <w:b/>
          <w:bCs/>
        </w:rPr>
        <w:t xml:space="preserve"> </w:t>
      </w:r>
      <w:r w:rsidR="007C4A3A" w:rsidRPr="005A10A9">
        <w:rPr>
          <w:b/>
          <w:bCs/>
        </w:rPr>
        <w:t>Attachment 5</w:t>
      </w:r>
      <w:r w:rsidRPr="005A10A9">
        <w:t xml:space="preserve"> (</w:t>
      </w:r>
      <w:r w:rsidR="007C4A3A" w:rsidRPr="005A10A9">
        <w:t>“NOTEBOOK 5. Classification Calculations and Results”</w:t>
      </w:r>
      <w:r w:rsidRPr="005A10A9">
        <w:t xml:space="preserve">), </w:t>
      </w:r>
      <w:r w:rsidR="005A10A9">
        <w:t xml:space="preserve">but the results of these </w:t>
      </w:r>
      <w:r w:rsidR="00461C36">
        <w:t xml:space="preserve">rough </w:t>
      </w:r>
      <w:r w:rsidR="005A10A9">
        <w:t>calculations were not utilised directly in the results and conclusions of this study. They were therefore only included in the repository, and not referenced or included in detail within this report.</w:t>
      </w:r>
    </w:p>
    <w:p w14:paraId="584CCF00" w14:textId="304AA967" w:rsidR="00AD7B13" w:rsidRPr="00AD7B13" w:rsidRDefault="00AD7B13" w:rsidP="00E168C2">
      <w:pPr>
        <w:rPr>
          <w:rFonts w:cs="Times New Roman"/>
        </w:rPr>
      </w:pPr>
      <w:r>
        <w:rPr>
          <w:rFonts w:cs="Times New Roman"/>
        </w:rPr>
        <w:t>Details of predictive analytics</w:t>
      </w:r>
      <w:r w:rsidR="00461C36">
        <w:rPr>
          <w:rFonts w:cs="Times New Roman"/>
        </w:rPr>
        <w:t xml:space="preserve"> and cross-validation results</w:t>
      </w:r>
      <w:r>
        <w:rPr>
          <w:rFonts w:cs="Times New Roman"/>
        </w:rPr>
        <w:t xml:space="preserve">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E286122" w:rsidR="00F254FD" w:rsidRDefault="00F254FD" w:rsidP="00F254FD">
      <w:pPr>
        <w:pStyle w:val="Heading2"/>
      </w:pPr>
      <w:bookmarkStart w:id="25" w:name="_Toc120347745"/>
      <w:r>
        <w:t>Comparison of Results</w:t>
      </w:r>
      <w:r w:rsidR="00BB325D">
        <w:t xml:space="preserve"> – Effectiveness</w:t>
      </w:r>
      <w:bookmarkEnd w:id="25"/>
    </w:p>
    <w:p w14:paraId="1FACA994" w14:textId="31A3A891" w:rsidR="00816FC1" w:rsidRDefault="00816FC1" w:rsidP="0057644E">
      <w:pPr>
        <w:rPr>
          <w:rFonts w:cs="Times New Roman"/>
        </w:rPr>
      </w:pPr>
      <w:r>
        <w:rPr>
          <w:rFonts w:cs="Times New Roman"/>
        </w:rPr>
        <w:t>Out</w:t>
      </w:r>
      <w:r w:rsidR="001A7B28">
        <w:rPr>
          <w:rFonts w:cs="Times New Roman"/>
        </w:rPr>
        <w:t>-</w:t>
      </w:r>
      <w:r>
        <w:rPr>
          <w:rFonts w:cs="Times New Roman"/>
        </w:rPr>
        <w:t>of</w:t>
      </w:r>
      <w:r w:rsidR="001A7B28">
        <w:rPr>
          <w:rFonts w:cs="Times New Roman"/>
        </w:rPr>
        <w:t>-</w:t>
      </w:r>
      <w:r>
        <w:rPr>
          <w:rFonts w:cs="Times New Roman"/>
        </w:rPr>
        <w:t>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 xml:space="preserve">folds and undersampling utilised </w:t>
      </w:r>
      <w:r w:rsidR="0052681E">
        <w:rPr>
          <w:rFonts w:cs="Times New Roman"/>
        </w:rPr>
        <w:t xml:space="preserve">consistent </w:t>
      </w:r>
      <w:r>
        <w:rPr>
          <w:rFonts w:cs="Times New Roman"/>
        </w:rPr>
        <w:t>random seed</w:t>
      </w:r>
      <w:r w:rsidR="0052681E">
        <w:rPr>
          <w:rFonts w:cs="Times New Roman"/>
        </w:rPr>
        <w:t>s</w:t>
      </w:r>
      <w:r>
        <w:rPr>
          <w:rFonts w:cs="Times New Roman"/>
        </w:rPr>
        <w:t>, the results are matched for statistical consistency</w:t>
      </w:r>
      <w:r w:rsidR="0057644E">
        <w:rPr>
          <w:rFonts w:cs="Times New Roman"/>
        </w:rPr>
        <w:t xml:space="preserve"> between tests</w:t>
      </w:r>
      <w:r>
        <w:rPr>
          <w:rFonts w:cs="Times New Roman"/>
        </w:rPr>
        <w:t>.</w:t>
      </w:r>
    </w:p>
    <w:p w14:paraId="2DA25334" w14:textId="130FE6F0" w:rsidR="005C346F" w:rsidRDefault="005C346F" w:rsidP="005C346F">
      <w:pPr>
        <w:rPr>
          <w:rFonts w:cs="Times New Roman"/>
          <w:b/>
          <w:bCs/>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641B4AF2" w14:textId="6208E19A" w:rsidR="005A690E" w:rsidRPr="005C346F" w:rsidRDefault="005A690E" w:rsidP="005C346F">
      <w:pPr>
        <w:rPr>
          <w:rFonts w:cs="Times New Roman"/>
        </w:rPr>
      </w:pPr>
      <w:r w:rsidRPr="005A690E">
        <w:rPr>
          <w:rFonts w:cs="Times New Roman"/>
        </w:rPr>
        <w:lastRenderedPageBreak/>
        <w:t xml:space="preserve">After employing </w:t>
      </w:r>
      <w:r>
        <w:rPr>
          <w:rFonts w:cs="Times New Roman"/>
        </w:rPr>
        <w:t xml:space="preserve">the classification </w:t>
      </w:r>
      <w:r w:rsidRPr="005A690E">
        <w:rPr>
          <w:rFonts w:cs="Times New Roman"/>
        </w:rPr>
        <w:t xml:space="preserve">models on clustered and un-clustered data, classification success was mixed. Since the dataset is highly unbalanced, achieving high accuracy was trivial. However, optimising for more nuanced metrics such as precision, recall, or F1-score has proven difficult. Based on visual inspection and statistical analysis, the predictions appear to be correct, albeit not as useful anticipated. This is due to the fact that a large number of songs exist with audio features consistent with hit songs, but only a small portion of all songs become hits. More </w:t>
      </w:r>
      <w:r>
        <w:rPr>
          <w:rFonts w:cs="Times New Roman"/>
        </w:rPr>
        <w:t>details are provided below</w:t>
      </w:r>
      <w:r w:rsidRPr="005A690E">
        <w:rPr>
          <w:rFonts w:cs="Times New Roman"/>
        </w:rPr>
        <w:t>.</w:t>
      </w:r>
    </w:p>
    <w:p w14:paraId="49F91068" w14:textId="48883F6C" w:rsidR="00F254FD" w:rsidRDefault="00F254FD" w:rsidP="00F254FD">
      <w:pPr>
        <w:pStyle w:val="Heading3"/>
      </w:pPr>
      <w:bookmarkStart w:id="26" w:name="_Toc120347746"/>
      <w:r>
        <w:t>Visualisation of Results Using Principal Component Analysis</w:t>
      </w:r>
      <w:bookmarkEnd w:id="26"/>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fldSimple w:instr=" SEQ Figure \* ARABIC ">
        <w:r w:rsidR="00B65439">
          <w:rPr>
            <w:noProof/>
          </w:rPr>
          <w:t>31</w:t>
        </w:r>
      </w:fldSimple>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fldSimple w:instr=" SEQ Figure \* ARABIC ">
        <w:r w:rsidR="00B65439">
          <w:rPr>
            <w:noProof/>
          </w:rPr>
          <w:t>32</w:t>
        </w:r>
      </w:fldSimple>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fldSimple w:instr=" SEQ Figure \* ARABIC ">
        <w:r w:rsidR="00B65439">
          <w:rPr>
            <w:noProof/>
          </w:rPr>
          <w:t>33</w:t>
        </w:r>
      </w:fldSimple>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fldSimple w:instr=" SEQ Figure \* ARABIC ">
        <w:r w:rsidR="00B65439">
          <w:rPr>
            <w:noProof/>
          </w:rPr>
          <w:t>34</w:t>
        </w:r>
      </w:fldSimple>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fldSimple w:instr=" SEQ Figure \* ARABIC ">
        <w:r w:rsidR="00B65439">
          <w:rPr>
            <w:noProof/>
          </w:rPr>
          <w:t>35</w:t>
        </w:r>
      </w:fldSimple>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fldSimple w:instr=" SEQ Figure \* ARABIC ">
        <w:r w:rsidR="00B65439">
          <w:rPr>
            <w:noProof/>
          </w:rPr>
          <w:t>36</w:t>
        </w:r>
      </w:fldSimple>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fldSimple w:instr=" SEQ Figure \* ARABIC ">
        <w:r w:rsidR="00B65439">
          <w:rPr>
            <w:noProof/>
          </w:rPr>
          <w:t>37</w:t>
        </w:r>
      </w:fldSimple>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fldSimple w:instr=" SEQ Figure \* ARABIC ">
        <w:r w:rsidR="00B65439">
          <w:rPr>
            <w:noProof/>
          </w:rPr>
          <w:t>38</w:t>
        </w:r>
      </w:fldSimple>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fldSimple w:instr=" SEQ Figure \* ARABIC ">
        <w:r w:rsidR="00B65439">
          <w:rPr>
            <w:noProof/>
          </w:rPr>
          <w:t>39</w:t>
        </w:r>
      </w:fldSimple>
      <w:r>
        <w:t xml:space="preserve">. </w:t>
      </w:r>
      <w:r w:rsidR="00CB3DF0" w:rsidRPr="00D327F8">
        <w:t xml:space="preserve">Predicted </w:t>
      </w:r>
      <w:r w:rsidR="00CB3DF0">
        <w:t xml:space="preserve">vs </w:t>
      </w:r>
      <w:r w:rsidR="00CB3DF0" w:rsidRPr="00D327F8">
        <w:t>Actual Hits</w:t>
      </w:r>
      <w:r w:rsidRPr="00B20979">
        <w:t>: Logistic Regression - Clustered By KMeans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fldSimple w:instr=" SEQ Figure \* ARABIC ">
        <w:r w:rsidR="00B65439">
          <w:rPr>
            <w:noProof/>
          </w:rPr>
          <w:t>40</w:t>
        </w:r>
      </w:fldSimple>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0A3CC8AF"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worse than the un</w:t>
      </w:r>
      <w:r w:rsidR="0052681E">
        <w:t>-</w:t>
      </w:r>
      <w:r>
        <w:t>clustered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fldSimple w:instr=" SEQ Figure \* ARABIC ">
        <w:r>
          <w:rPr>
            <w:noProof/>
          </w:rPr>
          <w:t>41</w:t>
        </w:r>
      </w:fldSimple>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fldSimple w:instr=" SEQ Figure \* ARABIC ">
        <w:r>
          <w:rPr>
            <w:noProof/>
          </w:rPr>
          <w:t>42</w:t>
        </w:r>
      </w:fldSimple>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7" w:name="_Toc120347747"/>
      <w:r>
        <w:t>Statistical Analysis</w:t>
      </w:r>
      <w:bookmarkEnd w:id="27"/>
    </w:p>
    <w:p w14:paraId="256FF2BF" w14:textId="31DBB5D4" w:rsidR="0057644E" w:rsidRDefault="0029091E" w:rsidP="00122EB9">
      <w:pPr>
        <w:rPr>
          <w:rFonts w:cs="Times New Roman"/>
        </w:rPr>
      </w:pPr>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341EE3DE" w:rsidR="0029091E" w:rsidRDefault="00FE0DFA" w:rsidP="00122EB9">
      <w:pPr>
        <w:rPr>
          <w:rFonts w:cs="Times New Roman"/>
        </w:rPr>
      </w:pPr>
      <w:r>
        <w:rPr>
          <w:rFonts w:cs="Times New Roman"/>
        </w:rPr>
        <w:t>Since the null hypothesis for the Friedman Test was rejected, at least one of the models is statistically different from the others, and a more detailed statistical test was required. The Wilcoxon Signed Rank Test was performed to compare each model with each other model. Similar to above, the results of these tests indicate that all models are statistically distinct to any arbitrary degree of certainty. Therefore the null hypothesis was rejected for every test. Each of the modelling scenarios is statistically distinct.</w:t>
      </w:r>
    </w:p>
    <w:p w14:paraId="2018920B" w14:textId="2DC4F1C7" w:rsidR="00B14383" w:rsidRPr="00B14383" w:rsidRDefault="00B14383" w:rsidP="00122EB9">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2E730B84" w14:textId="56AE6370" w:rsidR="00FE0DFA" w:rsidRDefault="00FE0648" w:rsidP="00BB325D">
      <w:pPr>
        <w:pStyle w:val="Heading3"/>
      </w:pPr>
      <w:bookmarkStart w:id="28" w:name="_Toc120347748"/>
      <w:r>
        <w:t>Ranking of Models</w:t>
      </w:r>
      <w:bookmarkEnd w:id="28"/>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Default="0084261C" w:rsidP="00D96549">
      <w:pPr>
        <w:pStyle w:val="NoSpacing"/>
        <w:keepNext/>
      </w:pPr>
      <w:r>
        <w:t xml:space="preserve">Table </w:t>
      </w:r>
      <w:fldSimple w:instr=" SEQ Table \* ARABIC ">
        <w:r>
          <w:rPr>
            <w:noProof/>
          </w:rPr>
          <w:t>6</w:t>
        </w:r>
      </w:fldSimple>
      <w: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BB325D">
      <w:pPr>
        <w:pStyle w:val="NoSpacing"/>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Default="0084261C" w:rsidP="00D96549">
      <w:pPr>
        <w:pStyle w:val="NoSpacing"/>
        <w:keepNext/>
      </w:pPr>
      <w:r>
        <w:lastRenderedPageBreak/>
        <w:t xml:space="preserve">Table </w:t>
      </w:r>
      <w:fldSimple w:instr=" SEQ Table \* ARABIC ">
        <w:r>
          <w:rPr>
            <w:noProof/>
          </w:rPr>
          <w:t>7</w:t>
        </w:r>
      </w:fldSimple>
      <w: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BB325D">
      <w:pPr>
        <w:pStyle w:val="NoSpacing"/>
      </w:pPr>
    </w:p>
    <w:p w14:paraId="459DED38" w14:textId="41CB6EF3"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5B2423EB" w14:textId="322EF5B6" w:rsidR="00AC4D8B" w:rsidRDefault="00AC4D8B" w:rsidP="00DA77DF">
      <w:pPr>
        <w:rPr>
          <w:rFonts w:cs="Times New Roman"/>
        </w:rPr>
      </w:pPr>
      <w:r>
        <w:rPr>
          <w:rFonts w:cs="Times New Roman"/>
        </w:rPr>
        <w:t>Interesting to note, the clustering did not improve any of the models, and clustering by genre lead to the worst results. This is an unexpected result based on the Literature Review.</w:t>
      </w:r>
    </w:p>
    <w:p w14:paraId="6280AE64" w14:textId="06D531DB" w:rsidR="00BB325D" w:rsidRDefault="00BB325D" w:rsidP="00A34CE1">
      <w:pPr>
        <w:pStyle w:val="Heading2"/>
      </w:pPr>
      <w:bookmarkStart w:id="29" w:name="_Toc120347749"/>
      <w:r w:rsidRPr="00BB325D">
        <w:t xml:space="preserve">Comparison of Results – </w:t>
      </w:r>
      <w:r>
        <w:t>Efficiency</w:t>
      </w:r>
      <w:bookmarkEnd w:id="29"/>
    </w:p>
    <w:p w14:paraId="266EBB64" w14:textId="58890891" w:rsidR="0029091E" w:rsidRDefault="00D96549" w:rsidP="00DA77DF">
      <w:pPr>
        <w:rPr>
          <w:rFonts w:cs="Times New Roman"/>
        </w:rPr>
      </w:pPr>
      <w:r>
        <w:rPr>
          <w:rFonts w:cs="Times New Roman"/>
        </w:rPr>
        <w:t xml:space="preserve">Unfortunately, the Random Forest model </w:t>
      </w:r>
      <w:r w:rsidR="001706A7">
        <w:rPr>
          <w:rFonts w:cs="Times New Roman"/>
        </w:rPr>
        <w:t xml:space="preserve">has many tuning parameters and calculates relatively slowly, so could take on the order of </w:t>
      </w:r>
      <w:r w:rsidR="0052681E">
        <w:rPr>
          <w:rFonts w:cs="Times New Roman"/>
        </w:rPr>
        <w:t xml:space="preserve">days or weeks </w:t>
      </w:r>
      <w:r w:rsidR="001706A7">
        <w:rPr>
          <w:rFonts w:cs="Times New Roman"/>
        </w:rPr>
        <w:t>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653F775B" w14:textId="26573C54" w:rsidR="00B14383" w:rsidRDefault="00B14383" w:rsidP="00DA77DF">
      <w:pPr>
        <w:rPr>
          <w:rFonts w:cs="Times New Roman"/>
        </w:rPr>
      </w:pPr>
      <w:r>
        <w:rPr>
          <w:rFonts w:cs="Times New Roman"/>
        </w:rPr>
        <w:t xml:space="preserve">Another time limitation involved oversampling versus undersampling. Oversampling was significantly more time consuming due to the large size of the dataset. </w:t>
      </w:r>
      <w:r w:rsidR="00990105">
        <w:rPr>
          <w:rFonts w:cs="Times New Roman"/>
        </w:rPr>
        <w:t>Incorporating multiple model runs to perform hyperparameter tuning further increased time to calculate</w:t>
      </w:r>
      <w:r w:rsidR="007B1176">
        <w:rPr>
          <w:rFonts w:cs="Times New Roman"/>
        </w:rPr>
        <w:t xml:space="preserve">, since the model needs to be re-tested for each set of hyperparameters. The following table outlines the </w:t>
      </w:r>
      <w:r w:rsidR="007B1176">
        <w:rPr>
          <w:rFonts w:cs="Times New Roman"/>
        </w:rPr>
        <w:lastRenderedPageBreak/>
        <w:t>approximate times required to calculate each model using the oversampled and undersampled data, with and without hyperparameter tuning.</w:t>
      </w:r>
    </w:p>
    <w:p w14:paraId="660D4617" w14:textId="23D0E7CE" w:rsidR="00B14383" w:rsidRDefault="00B14383" w:rsidP="00B14383">
      <w:pPr>
        <w:pStyle w:val="NoSpacing"/>
        <w:keepNext/>
      </w:pPr>
      <w:r>
        <w:t xml:space="preserve">Table </w:t>
      </w:r>
      <w:fldSimple w:instr=" SEQ Table \* ARABIC ">
        <w:r>
          <w:rPr>
            <w:noProof/>
          </w:rPr>
          <w:t>8</w:t>
        </w:r>
      </w:fldSimple>
      <w:r>
        <w:t>. Efficiency By Machine Learning Model</w:t>
      </w:r>
    </w:p>
    <w:tbl>
      <w:tblPr>
        <w:tblStyle w:val="TableGrid"/>
        <w:tblW w:w="9355" w:type="dxa"/>
        <w:tblLayout w:type="fixed"/>
        <w:tblCellMar>
          <w:left w:w="58" w:type="dxa"/>
          <w:right w:w="58" w:type="dxa"/>
        </w:tblCellMar>
        <w:tblLook w:val="04A0" w:firstRow="1" w:lastRow="0" w:firstColumn="1" w:lastColumn="0" w:noHBand="0" w:noVBand="1"/>
      </w:tblPr>
      <w:tblGrid>
        <w:gridCol w:w="2335"/>
        <w:gridCol w:w="1755"/>
        <w:gridCol w:w="1755"/>
        <w:gridCol w:w="1755"/>
        <w:gridCol w:w="1755"/>
      </w:tblGrid>
      <w:tr w:rsidR="00B14383" w:rsidRPr="00D32137" w14:paraId="1770CD54" w14:textId="77777777" w:rsidTr="00B14383">
        <w:trPr>
          <w:trHeight w:val="230"/>
        </w:trPr>
        <w:tc>
          <w:tcPr>
            <w:tcW w:w="2335" w:type="dxa"/>
            <w:vMerge w:val="restart"/>
            <w:vAlign w:val="center"/>
          </w:tcPr>
          <w:p w14:paraId="2646C716" w14:textId="094F120C" w:rsidR="00B14383" w:rsidRPr="00D32137" w:rsidRDefault="00B14383" w:rsidP="005746DC">
            <w:pPr>
              <w:pStyle w:val="Tables"/>
              <w:keepNext/>
              <w:rPr>
                <w:b/>
                <w:bCs/>
                <w:szCs w:val="20"/>
              </w:rPr>
            </w:pPr>
            <w:bookmarkStart w:id="30" w:name="OLE_LINK1"/>
            <w:r>
              <w:rPr>
                <w:b/>
                <w:bCs/>
                <w:szCs w:val="20"/>
              </w:rPr>
              <w:t>Machine Learning Model</w:t>
            </w:r>
          </w:p>
        </w:tc>
        <w:tc>
          <w:tcPr>
            <w:tcW w:w="7020" w:type="dxa"/>
            <w:gridSpan w:val="4"/>
            <w:vAlign w:val="center"/>
          </w:tcPr>
          <w:p w14:paraId="04504B99" w14:textId="63F113B9" w:rsidR="00B14383" w:rsidRPr="00D32137" w:rsidRDefault="00B14383" w:rsidP="005746DC">
            <w:pPr>
              <w:pStyle w:val="Tables"/>
              <w:keepNext/>
              <w:rPr>
                <w:b/>
                <w:bCs/>
                <w:szCs w:val="20"/>
              </w:rPr>
            </w:pPr>
            <w:r>
              <w:rPr>
                <w:b/>
                <w:bCs/>
                <w:szCs w:val="20"/>
              </w:rPr>
              <w:t>Approximate Time to Complete</w:t>
            </w:r>
          </w:p>
        </w:tc>
      </w:tr>
      <w:tr w:rsidR="00B14383" w:rsidRPr="00D32137" w14:paraId="556C7318" w14:textId="77777777" w:rsidTr="00B14383">
        <w:trPr>
          <w:trHeight w:val="230"/>
        </w:trPr>
        <w:tc>
          <w:tcPr>
            <w:tcW w:w="2335" w:type="dxa"/>
            <w:vMerge/>
            <w:vAlign w:val="center"/>
          </w:tcPr>
          <w:p w14:paraId="5D81D173" w14:textId="77777777" w:rsidR="00B14383" w:rsidRPr="00D32137" w:rsidRDefault="00B14383" w:rsidP="005746DC">
            <w:pPr>
              <w:pStyle w:val="Tables"/>
              <w:keepNext/>
              <w:rPr>
                <w:b/>
                <w:bCs/>
                <w:szCs w:val="20"/>
              </w:rPr>
            </w:pPr>
          </w:p>
        </w:tc>
        <w:tc>
          <w:tcPr>
            <w:tcW w:w="1755" w:type="dxa"/>
            <w:vAlign w:val="center"/>
          </w:tcPr>
          <w:p w14:paraId="584D22FC" w14:textId="4B83EE50" w:rsidR="00B14383" w:rsidRPr="00D32137" w:rsidRDefault="00B14383" w:rsidP="005746DC">
            <w:pPr>
              <w:pStyle w:val="Tables"/>
              <w:keepNext/>
              <w:rPr>
                <w:b/>
                <w:bCs/>
                <w:szCs w:val="20"/>
              </w:rPr>
            </w:pPr>
            <w:r>
              <w:rPr>
                <w:b/>
                <w:bCs/>
                <w:szCs w:val="20"/>
              </w:rPr>
              <w:t>Single Scenario Undersampled</w:t>
            </w:r>
          </w:p>
        </w:tc>
        <w:tc>
          <w:tcPr>
            <w:tcW w:w="1755" w:type="dxa"/>
            <w:vAlign w:val="center"/>
          </w:tcPr>
          <w:p w14:paraId="22440134" w14:textId="494B9D81" w:rsidR="00B14383" w:rsidRPr="00D32137" w:rsidRDefault="00B14383" w:rsidP="005746DC">
            <w:pPr>
              <w:pStyle w:val="Tables"/>
              <w:keepNext/>
              <w:rPr>
                <w:b/>
                <w:bCs/>
                <w:szCs w:val="20"/>
              </w:rPr>
            </w:pPr>
            <w:r>
              <w:rPr>
                <w:b/>
                <w:bCs/>
                <w:szCs w:val="20"/>
              </w:rPr>
              <w:t>Single Scenario Oversampled</w:t>
            </w:r>
          </w:p>
        </w:tc>
        <w:tc>
          <w:tcPr>
            <w:tcW w:w="1755" w:type="dxa"/>
            <w:vAlign w:val="center"/>
          </w:tcPr>
          <w:p w14:paraId="25EEF1B2" w14:textId="546D05CB" w:rsidR="00B14383" w:rsidRPr="00D32137" w:rsidRDefault="00B14383" w:rsidP="005746DC">
            <w:pPr>
              <w:pStyle w:val="Tables"/>
              <w:keepNext/>
              <w:rPr>
                <w:b/>
                <w:bCs/>
                <w:szCs w:val="20"/>
              </w:rPr>
            </w:pPr>
            <w:r>
              <w:rPr>
                <w:b/>
                <w:bCs/>
                <w:szCs w:val="20"/>
              </w:rPr>
              <w:t>Tune Hyperparameters Undersampled</w:t>
            </w:r>
          </w:p>
        </w:tc>
        <w:tc>
          <w:tcPr>
            <w:tcW w:w="1755" w:type="dxa"/>
            <w:vAlign w:val="center"/>
          </w:tcPr>
          <w:p w14:paraId="5ABB1048" w14:textId="56B0E986" w:rsidR="00B14383" w:rsidRPr="00D32137" w:rsidRDefault="00B14383" w:rsidP="005746DC">
            <w:pPr>
              <w:pStyle w:val="Tables"/>
              <w:keepNext/>
              <w:rPr>
                <w:b/>
                <w:bCs/>
                <w:szCs w:val="20"/>
              </w:rPr>
            </w:pPr>
            <w:r>
              <w:rPr>
                <w:b/>
                <w:bCs/>
                <w:szCs w:val="20"/>
              </w:rPr>
              <w:t>Tune Hyperparameters Oversampled</w:t>
            </w:r>
          </w:p>
        </w:tc>
      </w:tr>
      <w:tr w:rsidR="00BC7062" w:rsidRPr="00D32137" w14:paraId="542B8A4B" w14:textId="77777777" w:rsidTr="00B14383">
        <w:trPr>
          <w:trHeight w:val="230"/>
        </w:trPr>
        <w:tc>
          <w:tcPr>
            <w:tcW w:w="2335" w:type="dxa"/>
            <w:vAlign w:val="center"/>
          </w:tcPr>
          <w:p w14:paraId="3C8850DC" w14:textId="25850816" w:rsidR="00BC7062" w:rsidRPr="00D32137" w:rsidRDefault="00BC7062" w:rsidP="00BC7062">
            <w:pPr>
              <w:pStyle w:val="Tables"/>
              <w:keepNext/>
              <w:rPr>
                <w:szCs w:val="20"/>
              </w:rPr>
            </w:pPr>
            <w:r w:rsidRPr="00D32137">
              <w:rPr>
                <w:szCs w:val="20"/>
              </w:rPr>
              <w:t>Logistic Regression</w:t>
            </w:r>
          </w:p>
        </w:tc>
        <w:tc>
          <w:tcPr>
            <w:tcW w:w="1755" w:type="dxa"/>
          </w:tcPr>
          <w:p w14:paraId="5492EC66" w14:textId="1AF36DCB" w:rsidR="00BC7062" w:rsidRPr="00D32137" w:rsidRDefault="00BC7062" w:rsidP="00BC7062">
            <w:pPr>
              <w:pStyle w:val="Tables"/>
              <w:keepNext/>
              <w:rPr>
                <w:szCs w:val="20"/>
              </w:rPr>
            </w:pPr>
            <w:r w:rsidRPr="00BC4276">
              <w:t>23 seconds</w:t>
            </w:r>
          </w:p>
        </w:tc>
        <w:tc>
          <w:tcPr>
            <w:tcW w:w="1755" w:type="dxa"/>
          </w:tcPr>
          <w:p w14:paraId="2383F526" w14:textId="2B8FA492"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18608275" w14:textId="09D3C1FA" w:rsidR="00BC7062" w:rsidRPr="00D32137" w:rsidRDefault="00BC7062" w:rsidP="00BC7062">
            <w:pPr>
              <w:pStyle w:val="Tables"/>
              <w:keepNext/>
              <w:rPr>
                <w:szCs w:val="20"/>
              </w:rPr>
            </w:pPr>
            <w:r w:rsidRPr="00BC4276">
              <w:t>61 minutes</w:t>
            </w:r>
          </w:p>
        </w:tc>
        <w:tc>
          <w:tcPr>
            <w:tcW w:w="1755" w:type="dxa"/>
          </w:tcPr>
          <w:p w14:paraId="49797934" w14:textId="7206A0B9" w:rsidR="00BC7062" w:rsidRPr="00D32137" w:rsidRDefault="00BC7062" w:rsidP="00BC7062">
            <w:pPr>
              <w:pStyle w:val="Tables"/>
              <w:keepNext/>
              <w:rPr>
                <w:szCs w:val="20"/>
              </w:rPr>
            </w:pPr>
            <w:r w:rsidRPr="00BC4276">
              <w:t>4 days</w:t>
            </w:r>
            <w:r w:rsidRPr="00BC7062">
              <w:rPr>
                <w:vertAlign w:val="superscript"/>
              </w:rPr>
              <w:t xml:space="preserve"> [1]</w:t>
            </w:r>
          </w:p>
        </w:tc>
      </w:tr>
      <w:tr w:rsidR="00BC7062" w:rsidRPr="00D32137" w14:paraId="28715BB1" w14:textId="77777777" w:rsidTr="00B14383">
        <w:trPr>
          <w:trHeight w:val="230"/>
        </w:trPr>
        <w:tc>
          <w:tcPr>
            <w:tcW w:w="2335" w:type="dxa"/>
            <w:vAlign w:val="center"/>
          </w:tcPr>
          <w:p w14:paraId="25654740" w14:textId="67158871" w:rsidR="00BC7062" w:rsidRPr="00D32137" w:rsidRDefault="00BC7062" w:rsidP="00BC7062">
            <w:pPr>
              <w:pStyle w:val="Tables"/>
              <w:keepNext/>
              <w:rPr>
                <w:szCs w:val="20"/>
              </w:rPr>
            </w:pPr>
            <w:r w:rsidRPr="00D32137">
              <w:rPr>
                <w:szCs w:val="20"/>
              </w:rPr>
              <w:t>Decision Tree</w:t>
            </w:r>
            <w:r w:rsidR="00357303">
              <w:rPr>
                <w:szCs w:val="20"/>
              </w:rPr>
              <w:t>s</w:t>
            </w:r>
          </w:p>
        </w:tc>
        <w:tc>
          <w:tcPr>
            <w:tcW w:w="1755" w:type="dxa"/>
          </w:tcPr>
          <w:p w14:paraId="396B1A39" w14:textId="1EAEEF37" w:rsidR="00BC7062" w:rsidRPr="00D32137" w:rsidRDefault="00BC7062" w:rsidP="00BC7062">
            <w:pPr>
              <w:pStyle w:val="Tables"/>
              <w:keepNext/>
              <w:rPr>
                <w:szCs w:val="20"/>
              </w:rPr>
            </w:pPr>
            <w:r w:rsidRPr="00BC4276">
              <w:t>25 seconds</w:t>
            </w:r>
          </w:p>
        </w:tc>
        <w:tc>
          <w:tcPr>
            <w:tcW w:w="1755" w:type="dxa"/>
          </w:tcPr>
          <w:p w14:paraId="5CD9CA7B" w14:textId="156B21FE" w:rsidR="00BC7062" w:rsidRPr="00D32137" w:rsidRDefault="00BC7062" w:rsidP="00BC7062">
            <w:pPr>
              <w:pStyle w:val="Tables"/>
              <w:keepNext/>
              <w:rPr>
                <w:szCs w:val="20"/>
              </w:rPr>
            </w:pPr>
            <w:r w:rsidRPr="00BC4276">
              <w:t>40 minutes</w:t>
            </w:r>
            <w:r w:rsidRPr="00BC7062">
              <w:rPr>
                <w:vertAlign w:val="superscript"/>
              </w:rPr>
              <w:t xml:space="preserve"> [1]</w:t>
            </w:r>
          </w:p>
        </w:tc>
        <w:tc>
          <w:tcPr>
            <w:tcW w:w="1755" w:type="dxa"/>
          </w:tcPr>
          <w:p w14:paraId="2A39BF5B" w14:textId="5B141B0F" w:rsidR="00BC7062" w:rsidRPr="00D32137" w:rsidRDefault="00BC7062" w:rsidP="00BC7062">
            <w:pPr>
              <w:pStyle w:val="Tables"/>
              <w:keepNext/>
              <w:rPr>
                <w:szCs w:val="20"/>
              </w:rPr>
            </w:pPr>
            <w:r w:rsidRPr="00BC4276">
              <w:t>67 minutes</w:t>
            </w:r>
          </w:p>
        </w:tc>
        <w:tc>
          <w:tcPr>
            <w:tcW w:w="1755" w:type="dxa"/>
          </w:tcPr>
          <w:p w14:paraId="046EC467" w14:textId="0350CB8D" w:rsidR="00BC7062" w:rsidRPr="00D32137" w:rsidRDefault="00BC7062" w:rsidP="00BC7062">
            <w:pPr>
              <w:pStyle w:val="Tables"/>
              <w:keepNext/>
              <w:rPr>
                <w:szCs w:val="20"/>
              </w:rPr>
            </w:pPr>
            <w:r w:rsidRPr="00BC4276">
              <w:t>5 days</w:t>
            </w:r>
            <w:r w:rsidRPr="00BC7062">
              <w:rPr>
                <w:vertAlign w:val="superscript"/>
              </w:rPr>
              <w:t xml:space="preserve"> [1]</w:t>
            </w:r>
          </w:p>
        </w:tc>
      </w:tr>
      <w:tr w:rsidR="00BC7062" w:rsidRPr="00D32137" w14:paraId="1BA79E7F" w14:textId="77777777" w:rsidTr="00B14383">
        <w:trPr>
          <w:trHeight w:val="230"/>
        </w:trPr>
        <w:tc>
          <w:tcPr>
            <w:tcW w:w="2335" w:type="dxa"/>
            <w:vAlign w:val="center"/>
          </w:tcPr>
          <w:p w14:paraId="1FD75897" w14:textId="79D516B2" w:rsidR="00BC7062" w:rsidRPr="00D32137" w:rsidRDefault="00BC7062" w:rsidP="00BC7062">
            <w:pPr>
              <w:pStyle w:val="Tables"/>
              <w:keepNext/>
              <w:rPr>
                <w:szCs w:val="20"/>
              </w:rPr>
            </w:pPr>
            <w:r w:rsidRPr="00D32137">
              <w:rPr>
                <w:szCs w:val="20"/>
              </w:rPr>
              <w:t>K-Nearest Neighbours</w:t>
            </w:r>
          </w:p>
        </w:tc>
        <w:tc>
          <w:tcPr>
            <w:tcW w:w="1755" w:type="dxa"/>
          </w:tcPr>
          <w:p w14:paraId="236E50AE" w14:textId="7154867D" w:rsidR="00BC7062" w:rsidRPr="00D32137" w:rsidRDefault="00BC7062" w:rsidP="00BC7062">
            <w:pPr>
              <w:pStyle w:val="Tables"/>
              <w:keepNext/>
              <w:rPr>
                <w:szCs w:val="20"/>
              </w:rPr>
            </w:pPr>
            <w:r w:rsidRPr="00BC4276">
              <w:t>18 minutes</w:t>
            </w:r>
          </w:p>
        </w:tc>
        <w:tc>
          <w:tcPr>
            <w:tcW w:w="1755" w:type="dxa"/>
          </w:tcPr>
          <w:p w14:paraId="5A19E30C" w14:textId="4A03C8D7" w:rsidR="00BC7062" w:rsidRPr="00D32137" w:rsidRDefault="00BC7062" w:rsidP="00BC7062">
            <w:pPr>
              <w:pStyle w:val="Tables"/>
              <w:keepNext/>
              <w:rPr>
                <w:szCs w:val="20"/>
              </w:rPr>
            </w:pPr>
            <w:r w:rsidRPr="00BC4276">
              <w:t>30 hours</w:t>
            </w:r>
            <w:r w:rsidRPr="00BC7062">
              <w:rPr>
                <w:vertAlign w:val="superscript"/>
              </w:rPr>
              <w:t xml:space="preserve"> [1]</w:t>
            </w:r>
          </w:p>
        </w:tc>
        <w:tc>
          <w:tcPr>
            <w:tcW w:w="1755" w:type="dxa"/>
          </w:tcPr>
          <w:p w14:paraId="2E283A46" w14:textId="7947D53F" w:rsidR="00BC7062" w:rsidRPr="00D32137" w:rsidRDefault="00BC7062" w:rsidP="00BC7062">
            <w:pPr>
              <w:pStyle w:val="Tables"/>
              <w:keepNext/>
              <w:rPr>
                <w:szCs w:val="20"/>
              </w:rPr>
            </w:pPr>
            <w:r w:rsidRPr="00BC4276">
              <w:t>60 hours</w:t>
            </w:r>
            <w:r w:rsidRPr="00BC7062">
              <w:rPr>
                <w:vertAlign w:val="superscript"/>
              </w:rPr>
              <w:t xml:space="preserve"> [1]</w:t>
            </w:r>
          </w:p>
        </w:tc>
        <w:tc>
          <w:tcPr>
            <w:tcW w:w="1755" w:type="dxa"/>
          </w:tcPr>
          <w:p w14:paraId="58504D05" w14:textId="4D9D9AE4" w:rsidR="00BC7062" w:rsidRPr="00D32137" w:rsidRDefault="00BC7062" w:rsidP="00BC7062">
            <w:pPr>
              <w:pStyle w:val="Tables"/>
              <w:keepNext/>
              <w:rPr>
                <w:szCs w:val="20"/>
              </w:rPr>
            </w:pPr>
            <w:r w:rsidRPr="00BC4276">
              <w:t>300 days</w:t>
            </w:r>
            <w:r w:rsidRPr="00BC7062">
              <w:rPr>
                <w:vertAlign w:val="superscript"/>
              </w:rPr>
              <w:t xml:space="preserve"> [1]</w:t>
            </w:r>
          </w:p>
        </w:tc>
      </w:tr>
      <w:tr w:rsidR="00BC7062" w:rsidRPr="00D32137" w14:paraId="0E6F730F" w14:textId="77777777" w:rsidTr="00B14383">
        <w:trPr>
          <w:trHeight w:val="230"/>
        </w:trPr>
        <w:tc>
          <w:tcPr>
            <w:tcW w:w="2335" w:type="dxa"/>
            <w:vAlign w:val="center"/>
          </w:tcPr>
          <w:p w14:paraId="08783446" w14:textId="7ED498BB" w:rsidR="00BC7062" w:rsidRPr="00D32137" w:rsidRDefault="00BC7062" w:rsidP="00BC7062">
            <w:pPr>
              <w:pStyle w:val="Tables"/>
              <w:keepNext/>
              <w:rPr>
                <w:szCs w:val="20"/>
              </w:rPr>
            </w:pPr>
            <w:r w:rsidRPr="00D32137">
              <w:rPr>
                <w:szCs w:val="20"/>
              </w:rPr>
              <w:t>Random Forest</w:t>
            </w:r>
          </w:p>
        </w:tc>
        <w:tc>
          <w:tcPr>
            <w:tcW w:w="1755" w:type="dxa"/>
          </w:tcPr>
          <w:p w14:paraId="067A1582" w14:textId="2FF4F00C" w:rsidR="00BC7062" w:rsidRPr="00D32137" w:rsidRDefault="00BC7062" w:rsidP="00BC7062">
            <w:pPr>
              <w:pStyle w:val="Tables"/>
              <w:keepNext/>
              <w:rPr>
                <w:szCs w:val="20"/>
              </w:rPr>
            </w:pPr>
            <w:r w:rsidRPr="00BC4276">
              <w:t>3.1 minutes</w:t>
            </w:r>
          </w:p>
        </w:tc>
        <w:tc>
          <w:tcPr>
            <w:tcW w:w="1755" w:type="dxa"/>
          </w:tcPr>
          <w:p w14:paraId="1497D8EC" w14:textId="0E3CC975" w:rsidR="00BC7062" w:rsidRPr="00D32137" w:rsidRDefault="00BC7062" w:rsidP="00BC7062">
            <w:pPr>
              <w:pStyle w:val="Tables"/>
              <w:keepNext/>
              <w:rPr>
                <w:szCs w:val="20"/>
              </w:rPr>
            </w:pPr>
            <w:r w:rsidRPr="00BC4276">
              <w:t>5 hours</w:t>
            </w:r>
            <w:r w:rsidRPr="00BC7062">
              <w:rPr>
                <w:vertAlign w:val="superscript"/>
              </w:rPr>
              <w:t xml:space="preserve"> [1]</w:t>
            </w:r>
          </w:p>
        </w:tc>
        <w:tc>
          <w:tcPr>
            <w:tcW w:w="1755" w:type="dxa"/>
          </w:tcPr>
          <w:p w14:paraId="20698E28" w14:textId="53CCC74C" w:rsidR="00BC7062" w:rsidRPr="00D32137" w:rsidRDefault="00BC7062" w:rsidP="00BC7062">
            <w:pPr>
              <w:pStyle w:val="Tables"/>
              <w:keepNext/>
              <w:rPr>
                <w:szCs w:val="20"/>
              </w:rPr>
            </w:pPr>
            <w:r w:rsidRPr="00BC4276">
              <w:t>90 hours</w:t>
            </w:r>
            <w:r w:rsidRPr="00BC7062">
              <w:rPr>
                <w:vertAlign w:val="superscript"/>
              </w:rPr>
              <w:t xml:space="preserve"> [1]</w:t>
            </w:r>
          </w:p>
        </w:tc>
        <w:tc>
          <w:tcPr>
            <w:tcW w:w="1755" w:type="dxa"/>
          </w:tcPr>
          <w:p w14:paraId="0C7F65C2" w14:textId="324BFF4A" w:rsidR="00BC7062" w:rsidRPr="00D32137" w:rsidRDefault="00BC7062" w:rsidP="00BC7062">
            <w:pPr>
              <w:pStyle w:val="Tables"/>
              <w:keepNext/>
              <w:rPr>
                <w:szCs w:val="20"/>
              </w:rPr>
            </w:pPr>
            <w:r w:rsidRPr="00BC4276">
              <w:t>400 days</w:t>
            </w:r>
            <w:r w:rsidRPr="00BC7062">
              <w:rPr>
                <w:vertAlign w:val="superscript"/>
              </w:rPr>
              <w:t xml:space="preserve"> [1]</w:t>
            </w:r>
          </w:p>
        </w:tc>
      </w:tr>
      <w:tr w:rsidR="00BC7062" w:rsidRPr="00D32137" w14:paraId="61E8F50B" w14:textId="77777777" w:rsidTr="00B14383">
        <w:trPr>
          <w:trHeight w:val="230"/>
        </w:trPr>
        <w:tc>
          <w:tcPr>
            <w:tcW w:w="2335" w:type="dxa"/>
            <w:vAlign w:val="center"/>
          </w:tcPr>
          <w:p w14:paraId="649DC709" w14:textId="3CF437B1" w:rsidR="00BC7062" w:rsidRPr="00D32137" w:rsidRDefault="00BC7062" w:rsidP="00BC7062">
            <w:pPr>
              <w:pStyle w:val="Tables"/>
              <w:keepNext/>
              <w:rPr>
                <w:szCs w:val="20"/>
              </w:rPr>
            </w:pPr>
            <w:r w:rsidRPr="00D32137">
              <w:rPr>
                <w:szCs w:val="20"/>
              </w:rPr>
              <w:t>AdaBoost</w:t>
            </w:r>
          </w:p>
        </w:tc>
        <w:tc>
          <w:tcPr>
            <w:tcW w:w="1755" w:type="dxa"/>
          </w:tcPr>
          <w:p w14:paraId="13E99424" w14:textId="37A4E531" w:rsidR="00BC7062" w:rsidRPr="00D32137" w:rsidRDefault="00BC7062" w:rsidP="00BC7062">
            <w:pPr>
              <w:pStyle w:val="Tables"/>
              <w:keepNext/>
              <w:rPr>
                <w:szCs w:val="20"/>
              </w:rPr>
            </w:pPr>
            <w:r w:rsidRPr="00BC4276">
              <w:t>1.3 minutes</w:t>
            </w:r>
          </w:p>
        </w:tc>
        <w:tc>
          <w:tcPr>
            <w:tcW w:w="1755" w:type="dxa"/>
          </w:tcPr>
          <w:p w14:paraId="02E4E3D3" w14:textId="4D094FD1" w:rsidR="00BC7062" w:rsidRPr="00D32137" w:rsidRDefault="00BC7062" w:rsidP="00BC7062">
            <w:pPr>
              <w:pStyle w:val="Tables"/>
              <w:keepNext/>
              <w:rPr>
                <w:szCs w:val="20"/>
              </w:rPr>
            </w:pPr>
            <w:r w:rsidRPr="00BC4276">
              <w:t>2 hours</w:t>
            </w:r>
            <w:r w:rsidRPr="00BC7062">
              <w:rPr>
                <w:vertAlign w:val="superscript"/>
              </w:rPr>
              <w:t xml:space="preserve"> [1]</w:t>
            </w:r>
          </w:p>
        </w:tc>
        <w:tc>
          <w:tcPr>
            <w:tcW w:w="1755" w:type="dxa"/>
          </w:tcPr>
          <w:p w14:paraId="2204D8B7" w14:textId="623C6AFC" w:rsidR="00BC7062" w:rsidRPr="00D32137" w:rsidRDefault="00BC7062" w:rsidP="00BC7062">
            <w:pPr>
              <w:pStyle w:val="Tables"/>
              <w:keepNext/>
              <w:rPr>
                <w:szCs w:val="20"/>
              </w:rPr>
            </w:pPr>
            <w:r w:rsidRPr="00BC4276">
              <w:t>&gt; 15 hours</w:t>
            </w:r>
            <w:r w:rsidRPr="00BC7062">
              <w:rPr>
                <w:vertAlign w:val="superscript"/>
              </w:rPr>
              <w:t xml:space="preserve"> [</w:t>
            </w:r>
            <w:r>
              <w:rPr>
                <w:vertAlign w:val="superscript"/>
              </w:rPr>
              <w:t>2</w:t>
            </w:r>
            <w:r w:rsidRPr="00BC7062">
              <w:rPr>
                <w:vertAlign w:val="superscript"/>
              </w:rPr>
              <w:t>]</w:t>
            </w:r>
          </w:p>
        </w:tc>
        <w:tc>
          <w:tcPr>
            <w:tcW w:w="1755" w:type="dxa"/>
          </w:tcPr>
          <w:p w14:paraId="2EFAADC4" w14:textId="288D77ED" w:rsidR="00BC7062" w:rsidRPr="00D32137" w:rsidRDefault="00BC7062" w:rsidP="00BC7062">
            <w:pPr>
              <w:pStyle w:val="Tables"/>
              <w:keepNext/>
              <w:rPr>
                <w:szCs w:val="20"/>
              </w:rPr>
            </w:pPr>
            <w:r w:rsidRPr="00BC4276">
              <w:t>20 days</w:t>
            </w:r>
            <w:r w:rsidRPr="00BC7062">
              <w:rPr>
                <w:vertAlign w:val="superscript"/>
              </w:rPr>
              <w:t xml:space="preserve"> [1]</w:t>
            </w:r>
          </w:p>
        </w:tc>
      </w:tr>
    </w:tbl>
    <w:p w14:paraId="347B107D" w14:textId="79268941" w:rsidR="00990105" w:rsidRDefault="00BC7062" w:rsidP="00BC7062">
      <w:pPr>
        <w:pStyle w:val="Tables"/>
        <w:ind w:left="720" w:hanging="720"/>
        <w:jc w:val="left"/>
      </w:pPr>
      <w:r>
        <w:t>Notes:</w:t>
      </w:r>
      <w:r>
        <w:tab/>
        <w:t>[1]</w:t>
      </w:r>
      <w:r w:rsidR="00D056F0" w:rsidRPr="00D056F0">
        <w:t xml:space="preserve"> Estimated</w:t>
      </w:r>
      <w:r w:rsidR="00D056F0">
        <w:t xml:space="preserve"> based on known factors</w:t>
      </w:r>
      <w:r>
        <w:t xml:space="preserve">, likely to be significantly longer based on </w:t>
      </w:r>
      <w:r w:rsidR="00357303">
        <w:t xml:space="preserve">Note </w:t>
      </w:r>
      <w:r>
        <w:t>[2]</w:t>
      </w:r>
      <w:r w:rsidR="00357303">
        <w:t xml:space="preserve">, </w:t>
      </w:r>
      <w:r>
        <w:t>which was estimated to be significantly faster.</w:t>
      </w:r>
      <w:r w:rsidR="00C726D2">
        <w:t xml:space="preserve"> Models may vary </w:t>
      </w:r>
      <w:r w:rsidR="0052681E">
        <w:t>significantly</w:t>
      </w:r>
      <w:r w:rsidR="00C726D2">
        <w:t xml:space="preserve"> based on time complexity, these estimates should be considered to be very approximate.</w:t>
      </w:r>
    </w:p>
    <w:p w14:paraId="01AA850B" w14:textId="7441592C" w:rsidR="00BC7062" w:rsidRPr="00D056F0" w:rsidRDefault="00BC7062" w:rsidP="00BC7062">
      <w:pPr>
        <w:pStyle w:val="Tables"/>
        <w:ind w:firstLine="720"/>
        <w:jc w:val="left"/>
      </w:pPr>
      <w:r>
        <w:t>[2] Run did not complete</w:t>
      </w:r>
      <w:r w:rsidR="00357303">
        <w:t>, but was aborted after approximately 15 hours of calculation.</w:t>
      </w:r>
    </w:p>
    <w:bookmarkEnd w:id="30"/>
    <w:p w14:paraId="2DCACCFF" w14:textId="77777777" w:rsidR="00D056F0" w:rsidRDefault="00D056F0" w:rsidP="00990105">
      <w:pPr>
        <w:pStyle w:val="NoSpacing"/>
      </w:pPr>
    </w:p>
    <w:p w14:paraId="566796F2" w14:textId="6333FB1F" w:rsidR="00990105" w:rsidRDefault="00990105" w:rsidP="00990105">
      <w:r>
        <w:t xml:space="preserve">As shown in the above table, </w:t>
      </w:r>
      <w:r w:rsidR="007B1176">
        <w:t xml:space="preserve">Logistic Regression is the fastest model, followed by Decision Trees. The remaining models were found to be too time intensive to be fully evaluated in this study. </w:t>
      </w:r>
    </w:p>
    <w:p w14:paraId="68803934" w14:textId="00DDC1FC" w:rsidR="00B14383" w:rsidRDefault="00B14383" w:rsidP="00A34CE1">
      <w:pPr>
        <w:pStyle w:val="Heading2"/>
      </w:pPr>
      <w:bookmarkStart w:id="31" w:name="_Toc120347750"/>
      <w:r w:rsidRPr="00BB325D">
        <w:t xml:space="preserve">Comparison of Results – </w:t>
      </w:r>
      <w:r>
        <w:t>Stability</w:t>
      </w:r>
      <w:bookmarkEnd w:id="31"/>
    </w:p>
    <w:p w14:paraId="02549C64" w14:textId="0CEEA60D" w:rsidR="00E00412" w:rsidRDefault="00990105" w:rsidP="00DA77DF">
      <w:pPr>
        <w:rPr>
          <w:rFonts w:cs="Times New Roman"/>
        </w:rPr>
      </w:pPr>
      <w:r>
        <w:rPr>
          <w:rFonts w:cs="Times New Roman"/>
        </w:rPr>
        <w:t xml:space="preserve">As shown in the above comparison of results, predictions are relatively stable, even using different machine learning algorithms. </w:t>
      </w:r>
      <w:r w:rsidR="00E00412">
        <w:rPr>
          <w:rFonts w:cs="Times New Roman"/>
        </w:rPr>
        <w:t>Although there exists room for improvement, all models provide predictions consistent with the known class data</w:t>
      </w:r>
      <w:r w:rsidR="00426169">
        <w:rPr>
          <w:rFonts w:cs="Times New Roman"/>
        </w:rPr>
        <w:t>, with the possible exception of clustered data</w:t>
      </w:r>
      <w:r w:rsidR="00E00412">
        <w:rPr>
          <w:rFonts w:cs="Times New Roman"/>
        </w:rPr>
        <w:t>. Statistical analysis and visual inspection confirm th</w:t>
      </w:r>
      <w:r w:rsidR="00426169">
        <w:rPr>
          <w:rFonts w:cs="Times New Roman"/>
        </w:rPr>
        <w:t>e</w:t>
      </w:r>
      <w:r w:rsidR="00E00412">
        <w:rPr>
          <w:rFonts w:cs="Times New Roman"/>
        </w:rPr>
        <w:t>s</w:t>
      </w:r>
      <w:r w:rsidR="00426169">
        <w:rPr>
          <w:rFonts w:cs="Times New Roman"/>
        </w:rPr>
        <w:t>e</w:t>
      </w:r>
      <w:r w:rsidR="00E00412">
        <w:rPr>
          <w:rFonts w:cs="Times New Roman"/>
        </w:rPr>
        <w:t xml:space="preserve"> observation</w:t>
      </w:r>
      <w:r w:rsidR="00426169">
        <w:rPr>
          <w:rFonts w:cs="Times New Roman"/>
        </w:rPr>
        <w:t>s</w:t>
      </w:r>
      <w:r w:rsidR="00E00412">
        <w:rPr>
          <w:rFonts w:cs="Times New Roman"/>
        </w:rPr>
        <w:t>.</w:t>
      </w:r>
    </w:p>
    <w:p w14:paraId="6973D1A0" w14:textId="467E712C" w:rsidR="00990105" w:rsidRDefault="00990105" w:rsidP="00DA77DF">
      <w:pPr>
        <w:rPr>
          <w:rFonts w:cs="Times New Roman"/>
        </w:rPr>
      </w:pPr>
      <w:r>
        <w:rPr>
          <w:rFonts w:cs="Times New Roman"/>
        </w:rPr>
        <w:t xml:space="preserve">Although an optimised Random Forest or Neural Network may perform best, a Logistic Regression model performs </w:t>
      </w:r>
      <w:r w:rsidR="00653B14">
        <w:rPr>
          <w:rFonts w:cs="Times New Roman"/>
        </w:rPr>
        <w:t xml:space="preserve">nearly as well in most cases. </w:t>
      </w:r>
      <w:r w:rsidR="006E1015">
        <w:rPr>
          <w:rFonts w:cs="Times New Roman"/>
        </w:rPr>
        <w:t>M</w:t>
      </w:r>
      <w:r w:rsidR="00653B14">
        <w:rPr>
          <w:rFonts w:cs="Times New Roman"/>
        </w:rPr>
        <w:t>ore testing would be required to determine an optimal model. Additionally, methods outlined in the Future Work section below should be considered before choosing an optimal model.</w:t>
      </w:r>
      <w:r w:rsidR="00E00412">
        <w:rPr>
          <w:rFonts w:cs="Times New Roman"/>
        </w:rPr>
        <w:t xml:space="preserve"> </w:t>
      </w:r>
    </w:p>
    <w:p w14:paraId="67DD2D2B" w14:textId="151CDB28" w:rsidR="00E168C2" w:rsidRDefault="00E168C2" w:rsidP="00DA77DF">
      <w:pPr>
        <w:pStyle w:val="Heading1"/>
        <w:keepNext w:val="0"/>
      </w:pPr>
      <w:bookmarkStart w:id="32" w:name="_Toc120347751"/>
      <w:r>
        <w:lastRenderedPageBreak/>
        <w:t>Discussion</w:t>
      </w:r>
      <w:r w:rsidR="005A0EF5">
        <w:t xml:space="preserve"> </w:t>
      </w:r>
      <w:r>
        <w:t>and Conclusion</w:t>
      </w:r>
      <w:r w:rsidR="00A110A7">
        <w:t>s</w:t>
      </w:r>
      <w:bookmarkEnd w:id="32"/>
    </w:p>
    <w:p w14:paraId="7AAF1CBB" w14:textId="6AE523D0" w:rsidR="00DA77DF" w:rsidRDefault="00DA77DF" w:rsidP="00DA77DF">
      <w:pPr>
        <w:pStyle w:val="Heading2"/>
      </w:pPr>
      <w:bookmarkStart w:id="33" w:name="_Toc120347752"/>
      <w:r>
        <w:t>Discussion</w:t>
      </w:r>
      <w:r w:rsidR="005A0EF5">
        <w:t xml:space="preserve"> and Limitations</w:t>
      </w:r>
      <w:bookmarkEnd w:id="33"/>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0F103D30" w:rsidR="00DA77DF" w:rsidRDefault="00B63C26" w:rsidP="00B63C26">
      <w:pPr>
        <w:pStyle w:val="Heading2"/>
      </w:pPr>
      <w:bookmarkStart w:id="34" w:name="_Toc120347753"/>
      <w:r>
        <w:t>Conclusion</w:t>
      </w:r>
      <w:r w:rsidR="00A110A7">
        <w:t>s</w:t>
      </w:r>
      <w:bookmarkEnd w:id="34"/>
    </w:p>
    <w:p w14:paraId="3754EBC9" w14:textId="36F81B3C"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 xml:space="preserve">difficult, it is possible to quantify features that are </w:t>
      </w:r>
      <w:r w:rsidR="00157039">
        <w:t>characteristic</w:t>
      </w:r>
      <w:r w:rsidR="000261F9">
        <w:t xml:space="preserve">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35" w:name="_Toc120347754"/>
      <w:r>
        <w:lastRenderedPageBreak/>
        <w:t>Future Work</w:t>
      </w:r>
      <w:bookmarkEnd w:id="35"/>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3DC21CCD"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w:t>
      </w:r>
      <w:r w:rsidR="00C015C6">
        <w:rPr>
          <w:rFonts w:cs="Times New Roman"/>
        </w:rPr>
        <w:t>classification</w:t>
      </w:r>
      <w:r>
        <w:rPr>
          <w:rFonts w:cs="Times New Roman"/>
        </w:rPr>
        <w:t xml:space="preserve"> pipeline. </w:t>
      </w:r>
      <w:r w:rsidR="001B1CA9">
        <w:rPr>
          <w:rFonts w:cs="Times New Roman"/>
        </w:rPr>
        <w:t xml:space="preserve">It would be interesting to evaluate the performance of these models with and without PCA. PCA could also be used to </w:t>
      </w:r>
      <w:r w:rsidR="0082651C">
        <w:rPr>
          <w:rFonts w:cs="Times New Roman"/>
        </w:rPr>
        <w:t xml:space="preserve">reduce complexity and </w:t>
      </w:r>
      <w:r w:rsidR="001B1CA9">
        <w:rPr>
          <w:rFonts w:cs="Times New Roman"/>
        </w:rPr>
        <w:t xml:space="preserve">speed up slow models like the Random Forest and AdaBoost models, and may allow for the use of </w:t>
      </w:r>
      <w:r w:rsidR="00FA011E">
        <w:t>SVM</w:t>
      </w:r>
      <w:r w:rsidR="00FA011E">
        <w:rPr>
          <w:rFonts w:cs="Times New Roman"/>
        </w:rPr>
        <w:t xml:space="preserve"> </w:t>
      </w:r>
      <w:r w:rsidR="001B1CA9">
        <w:rPr>
          <w:rFonts w:cs="Times New Roman"/>
        </w:rPr>
        <w:t>model</w:t>
      </w:r>
      <w:r w:rsidR="00FA011E">
        <w:rPr>
          <w:rFonts w:cs="Times New Roman"/>
        </w:rPr>
        <w:t>s</w:t>
      </w:r>
      <w:r w:rsidR="001B1CA9">
        <w:rPr>
          <w:rFonts w:cs="Times New Roman"/>
        </w:rPr>
        <w:t>.</w:t>
      </w:r>
    </w:p>
    <w:p w14:paraId="1F7C6988" w14:textId="78C427DF" w:rsidR="00990105" w:rsidRDefault="00301798" w:rsidP="00D8343C">
      <w:pPr>
        <w:rPr>
          <w:rFonts w:cs="Times New Roman"/>
        </w:rPr>
      </w:pPr>
      <w:r>
        <w:rPr>
          <w:rFonts w:cs="Times New Roman"/>
        </w:rPr>
        <w:t xml:space="preserve">In addition, PCA has the potential to be used analytically by fitting a system of inequalities to the </w:t>
      </w:r>
      <w:r w:rsidR="00C015C6">
        <w:rPr>
          <w:rFonts w:cs="Times New Roman"/>
        </w:rPr>
        <w:t xml:space="preserve">lower-dimension </w:t>
      </w:r>
      <w:r>
        <w:rPr>
          <w:rFonts w:cs="Times New Roman"/>
        </w:rPr>
        <w:t xml:space="preserve">PCA space in order to back-calculate potential audio feature ranges </w:t>
      </w:r>
      <w:r w:rsidR="00C015C6">
        <w:rPr>
          <w:rFonts w:cs="Times New Roman"/>
        </w:rPr>
        <w:t>for popular songs</w:t>
      </w:r>
      <w:r>
        <w:rPr>
          <w:rFonts w:cs="Times New Roman"/>
        </w:rPr>
        <w:t xml:space="preserve">. This study could involve </w:t>
      </w:r>
      <w:r w:rsidR="00C015C6">
        <w:rPr>
          <w:rFonts w:cs="Times New Roman"/>
        </w:rPr>
        <w:t xml:space="preserve">using </w:t>
      </w:r>
      <w:r w:rsidR="00C015C6">
        <w:rPr>
          <w:rFonts w:cs="Times New Roman"/>
        </w:rPr>
        <w:t>the 2-dimensional PCA plots</w:t>
      </w:r>
      <w:r w:rsidR="00C015C6">
        <w:rPr>
          <w:rFonts w:cs="Times New Roman"/>
        </w:rPr>
        <w:t xml:space="preserve"> to fit </w:t>
      </w:r>
      <w:r>
        <w:rPr>
          <w:rFonts w:cs="Times New Roman"/>
        </w:rPr>
        <w:t>an ellipse</w:t>
      </w:r>
      <w:r w:rsidR="00C015C6">
        <w:rPr>
          <w:rFonts w:cs="Times New Roman"/>
        </w:rPr>
        <w:t xml:space="preserve"> or </w:t>
      </w:r>
      <w:r w:rsidR="00D8343C">
        <w:rPr>
          <w:rFonts w:cs="Times New Roman"/>
        </w:rPr>
        <w:t xml:space="preserve">two curves, </w:t>
      </w:r>
      <w:r w:rsidR="00C015C6">
        <w:rPr>
          <w:rFonts w:cs="Times New Roman"/>
        </w:rPr>
        <w:t>within/</w:t>
      </w:r>
      <w:r w:rsidR="00D8343C">
        <w:rPr>
          <w:rFonts w:cs="Times New Roman"/>
        </w:rPr>
        <w:t>between which popularity is more likely. Using the</w:t>
      </w:r>
      <w:r w:rsidR="00C015C6">
        <w:rPr>
          <w:rFonts w:cs="Times New Roman"/>
        </w:rPr>
        <w:t xml:space="preserve"> back-calculated </w:t>
      </w:r>
      <w:r w:rsidR="00D8343C">
        <w:rPr>
          <w:rFonts w:cs="Times New Roman"/>
        </w:rPr>
        <w:t xml:space="preserve">inequalities, </w:t>
      </w:r>
      <w:r>
        <w:rPr>
          <w:rFonts w:cs="Times New Roman"/>
        </w:rPr>
        <w:t xml:space="preserve">a system of equations </w:t>
      </w:r>
      <w:r w:rsidR="00D8343C">
        <w:rPr>
          <w:rFonts w:cs="Times New Roman"/>
        </w:rPr>
        <w:t xml:space="preserve">could be </w:t>
      </w:r>
      <w:r w:rsidR="00C015C6">
        <w:rPr>
          <w:rFonts w:cs="Times New Roman"/>
        </w:rPr>
        <w:t xml:space="preserve">used </w:t>
      </w:r>
      <w:r>
        <w:rPr>
          <w:rFonts w:cs="Times New Roman"/>
        </w:rPr>
        <w:t xml:space="preserve">to describe the potential audio features which </w:t>
      </w:r>
      <w:r w:rsidR="00D8343C">
        <w:rPr>
          <w:rFonts w:cs="Times New Roman"/>
        </w:rPr>
        <w:t xml:space="preserve">are most likely </w:t>
      </w:r>
      <w:r w:rsidR="00D8343C">
        <w:rPr>
          <w:rFonts w:cs="Times New Roman"/>
        </w:rPr>
        <w:lastRenderedPageBreak/>
        <w:t xml:space="preserve">to </w:t>
      </w:r>
      <w:r>
        <w:rPr>
          <w:rFonts w:cs="Times New Roman"/>
        </w:rPr>
        <w:t>achieve popularity.</w:t>
      </w:r>
      <w:r w:rsidR="00D8343C">
        <w:rPr>
          <w:rFonts w:cs="Times New Roman"/>
        </w:rPr>
        <w:t xml:space="preserve"> </w:t>
      </w:r>
      <w:r w:rsidR="00990105">
        <w:rPr>
          <w:rFonts w:cs="Times New Roman"/>
        </w:rPr>
        <w:t xml:space="preserve">This method </w:t>
      </w:r>
      <w:r w:rsidR="00D8343C">
        <w:rPr>
          <w:rFonts w:cs="Times New Roman"/>
        </w:rPr>
        <w:t xml:space="preserve">has the potential to </w:t>
      </w:r>
      <w:r w:rsidR="00990105">
        <w:rPr>
          <w:rFonts w:cs="Times New Roman"/>
        </w:rPr>
        <w:t>be quicker</w:t>
      </w:r>
      <w:r w:rsidR="00C015C6">
        <w:rPr>
          <w:rFonts w:cs="Times New Roman"/>
        </w:rPr>
        <w:t xml:space="preserve"> and</w:t>
      </w:r>
      <w:r w:rsidR="00990105">
        <w:rPr>
          <w:rFonts w:cs="Times New Roman"/>
        </w:rPr>
        <w:t xml:space="preserve"> more intuitive</w:t>
      </w:r>
      <w:r w:rsidR="00C015C6">
        <w:rPr>
          <w:rFonts w:cs="Times New Roman"/>
        </w:rPr>
        <w:t xml:space="preserve"> than machine learning methods</w:t>
      </w:r>
      <w:r w:rsidR="00990105">
        <w:rPr>
          <w:rFonts w:cs="Times New Roman"/>
        </w:rPr>
        <w:t xml:space="preserve">, and </w:t>
      </w:r>
      <w:r w:rsidR="00D8343C">
        <w:rPr>
          <w:rFonts w:cs="Times New Roman"/>
        </w:rPr>
        <w:t xml:space="preserve">could </w:t>
      </w:r>
      <w:r w:rsidR="00990105">
        <w:rPr>
          <w:rFonts w:cs="Times New Roman"/>
        </w:rPr>
        <w:t>potentially lead to higher precision and recall.</w:t>
      </w:r>
    </w:p>
    <w:p w14:paraId="20E9AC7A" w14:textId="1C5F8C12" w:rsidR="00D57D92" w:rsidRDefault="00D57D92" w:rsidP="00E168C2">
      <w:pPr>
        <w:rPr>
          <w:rFonts w:cs="Times New Roman"/>
        </w:rPr>
      </w:pPr>
      <w:r>
        <w:rPr>
          <w:rFonts w:cs="Times New Roman"/>
        </w:rPr>
        <w:t>Once a useful and streamlined model is available for predicting a song’s popularity potential, it would be useful to develop a</w:t>
      </w:r>
      <w:r w:rsidR="00C015C6">
        <w:rPr>
          <w:rFonts w:cs="Times New Roman"/>
        </w:rPr>
        <w:t xml:space="preserve"> </w:t>
      </w:r>
      <w:r>
        <w:rPr>
          <w:rFonts w:cs="Times New Roman"/>
        </w:rPr>
        <w:t xml:space="preserve">plugin for musical software. If this was achieved, it would not be necessary to upload music to Spotify before checking </w:t>
      </w:r>
      <w:r w:rsidR="00C015C6">
        <w:rPr>
          <w:rFonts w:cs="Times New Roman"/>
        </w:rPr>
        <w:t xml:space="preserve">the </w:t>
      </w:r>
      <w:r>
        <w:rPr>
          <w:rFonts w:cs="Times New Roman"/>
        </w:rPr>
        <w:t>popularity potential</w:t>
      </w:r>
      <w:r w:rsidR="00C015C6">
        <w:rPr>
          <w:rFonts w:cs="Times New Roman"/>
        </w:rPr>
        <w:t xml:space="preserve"> of a song</w:t>
      </w:r>
      <w:r>
        <w:rPr>
          <w:rFonts w:cs="Times New Roman"/>
        </w:rPr>
        <w:t>. This would require extra steps, most notably the calculation of audio features from raw audio data. It is unknown whether this is possible, due to the proprietary nature of the Spotify API and algorithms.</w:t>
      </w:r>
      <w:r w:rsidR="00E750A9">
        <w:rPr>
          <w:rFonts w:cs="Times New Roman"/>
        </w:rPr>
        <w:t xml:space="preserve"> More refined versions of this plugin could even offer advice </w:t>
      </w:r>
      <w:r w:rsidR="004F5CF0">
        <w:rPr>
          <w:rFonts w:cs="Times New Roman"/>
        </w:rPr>
        <w:t xml:space="preserve">to help achieve </w:t>
      </w:r>
      <w:r w:rsidR="00E750A9">
        <w:rPr>
          <w:rFonts w:cs="Times New Roman"/>
        </w:rPr>
        <w:t xml:space="preserve">audio feature ranges </w:t>
      </w:r>
      <w:r w:rsidR="004F5CF0">
        <w:rPr>
          <w:rFonts w:cs="Times New Roman"/>
        </w:rPr>
        <w:t xml:space="preserve">with improved </w:t>
      </w:r>
      <w:r w:rsidR="00E750A9">
        <w:rPr>
          <w:rFonts w:cs="Times New Roman"/>
        </w:rPr>
        <w:t>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6" w:name="_Toc120347755"/>
      <w:r w:rsidRPr="00BC5BAA">
        <w:rPr>
          <w:rFonts w:cs="Times New Roman"/>
        </w:rPr>
        <w:lastRenderedPageBreak/>
        <w:t>References</w:t>
      </w:r>
      <w:bookmarkEnd w:id="36"/>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r w:rsidRPr="007A1FB0">
        <w:t>Cataltepe, Z., Yaslan, Y., &amp; Sonmez,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r w:rsidRPr="007A1FB0">
        <w:t>Cilibrasi, R. L., Vitányi, P., &amp; Wolf, R. D. (2004). Algorithmic clustering of music. Proceedings of the Fourth International Conference onWeb Delivering of Music, 2004. EDELMUSIC 2004..</w:t>
      </w:r>
    </w:p>
    <w:p w14:paraId="6BE5B509" w14:textId="45778EC9" w:rsidR="007A1FB0" w:rsidRPr="007A1FB0" w:rsidRDefault="007A1FB0" w:rsidP="007A1FB0">
      <w:pPr>
        <w:pStyle w:val="References"/>
      </w:pPr>
      <w:r w:rsidRPr="007A1FB0">
        <w:t xml:space="preserve">Dhruvil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r w:rsidRPr="007A1FB0">
        <w:t>Febirautami, L. R., Surjandari, I., &amp; Laoh,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r w:rsidRPr="007A1FB0">
        <w:t>Honingh, A. K., &amp; Bod, R. (2011). Clustering and Classification of Music by Interval Categories. MCM.</w:t>
      </w:r>
    </w:p>
    <w:p w14:paraId="78B31038" w14:textId="77777777" w:rsidR="007A1FB0" w:rsidRPr="007A1FB0" w:rsidRDefault="007A1FB0" w:rsidP="007A1FB0">
      <w:pPr>
        <w:pStyle w:val="References"/>
      </w:pPr>
      <w:r w:rsidRPr="007A1FB0">
        <w:t>Huo,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Kim, S., Park, J., Seong,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Lartillot, O. , Eerola, T. , &amp; Toiviainen,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Li, Q., Myaeng,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Martín-Gutiérrez, D. , Peñaloza,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O'Toole, K., &amp; Horvát,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Reiman, M., &amp; Örnell,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r w:rsidRPr="007A1FB0">
        <w:t xml:space="preserve">Schedl,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r w:rsidRPr="007A1FB0">
        <w:t>Setiadi, D. R. I. M., Rahardwika, D. S. , Rachmawanto, E. H. , Sari, C. A. , Susanto, A., Mulyono, I. U. W. , Astuti,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Wilkes, B., Vatolkin,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7" w:name="_Toc120347756"/>
      <w:r w:rsidRPr="00BC5BAA">
        <w:rPr>
          <w:rFonts w:cs="Times New Roman"/>
        </w:rPr>
        <w:t>Attachments</w:t>
      </w:r>
      <w:bookmarkEnd w:id="37"/>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D7AD6" w14:textId="77777777" w:rsidR="009C7F43" w:rsidRDefault="009C7F43" w:rsidP="00B52108">
      <w:r>
        <w:separator/>
      </w:r>
    </w:p>
    <w:p w14:paraId="47EE34E4" w14:textId="77777777" w:rsidR="009C7F43" w:rsidRDefault="009C7F43"/>
  </w:endnote>
  <w:endnote w:type="continuationSeparator" w:id="0">
    <w:p w14:paraId="169CEC8C" w14:textId="77777777" w:rsidR="009C7F43" w:rsidRDefault="009C7F43" w:rsidP="00B52108">
      <w:r>
        <w:continuationSeparator/>
      </w:r>
    </w:p>
    <w:p w14:paraId="1D2B7FFE" w14:textId="77777777" w:rsidR="009C7F43" w:rsidRDefault="009C7F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694E1" w14:textId="77777777" w:rsidR="009C7F43" w:rsidRDefault="009C7F43" w:rsidP="00B52108">
      <w:r>
        <w:separator/>
      </w:r>
    </w:p>
    <w:p w14:paraId="033A8709" w14:textId="77777777" w:rsidR="009C7F43" w:rsidRDefault="009C7F43"/>
  </w:footnote>
  <w:footnote w:type="continuationSeparator" w:id="0">
    <w:p w14:paraId="7AC7E1C9" w14:textId="77777777" w:rsidR="009C7F43" w:rsidRDefault="009C7F43" w:rsidP="00B52108">
      <w:r>
        <w:continuationSeparator/>
      </w:r>
    </w:p>
    <w:p w14:paraId="612DCE49" w14:textId="77777777" w:rsidR="009C7F43" w:rsidRDefault="009C7F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A37"/>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57039"/>
    <w:rsid w:val="001706A7"/>
    <w:rsid w:val="00176106"/>
    <w:rsid w:val="001927AF"/>
    <w:rsid w:val="00195753"/>
    <w:rsid w:val="001A04FE"/>
    <w:rsid w:val="001A13C3"/>
    <w:rsid w:val="001A2D0E"/>
    <w:rsid w:val="001A5477"/>
    <w:rsid w:val="001A7B28"/>
    <w:rsid w:val="001B1CA9"/>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AE9"/>
    <w:rsid w:val="00297C4C"/>
    <w:rsid w:val="002B298A"/>
    <w:rsid w:val="002C5DF4"/>
    <w:rsid w:val="002C635D"/>
    <w:rsid w:val="002E14C9"/>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57303"/>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26169"/>
    <w:rsid w:val="00430467"/>
    <w:rsid w:val="00446D9D"/>
    <w:rsid w:val="004501F6"/>
    <w:rsid w:val="00461C3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4F5CF0"/>
    <w:rsid w:val="00510C2C"/>
    <w:rsid w:val="00510E74"/>
    <w:rsid w:val="005176DC"/>
    <w:rsid w:val="0052603A"/>
    <w:rsid w:val="0052681E"/>
    <w:rsid w:val="00530AFF"/>
    <w:rsid w:val="0053646C"/>
    <w:rsid w:val="005421D0"/>
    <w:rsid w:val="00543EC5"/>
    <w:rsid w:val="005452C5"/>
    <w:rsid w:val="00551EDA"/>
    <w:rsid w:val="00552D7A"/>
    <w:rsid w:val="0055472C"/>
    <w:rsid w:val="00554859"/>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690E"/>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3E08"/>
    <w:rsid w:val="00616BFC"/>
    <w:rsid w:val="0061721B"/>
    <w:rsid w:val="006205EC"/>
    <w:rsid w:val="0062303C"/>
    <w:rsid w:val="00643C68"/>
    <w:rsid w:val="00651B88"/>
    <w:rsid w:val="00653A54"/>
    <w:rsid w:val="00653B14"/>
    <w:rsid w:val="00654E36"/>
    <w:rsid w:val="006550FE"/>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E1015"/>
    <w:rsid w:val="006F15EB"/>
    <w:rsid w:val="006F3BE2"/>
    <w:rsid w:val="007012A3"/>
    <w:rsid w:val="00704BCF"/>
    <w:rsid w:val="007057BF"/>
    <w:rsid w:val="00713651"/>
    <w:rsid w:val="007137A1"/>
    <w:rsid w:val="00713BCB"/>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1176"/>
    <w:rsid w:val="007B680C"/>
    <w:rsid w:val="007C1F31"/>
    <w:rsid w:val="007C4A3A"/>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17F9D"/>
    <w:rsid w:val="00822544"/>
    <w:rsid w:val="0082651C"/>
    <w:rsid w:val="008354C2"/>
    <w:rsid w:val="0083577C"/>
    <w:rsid w:val="00835E5A"/>
    <w:rsid w:val="0084261C"/>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105"/>
    <w:rsid w:val="00990245"/>
    <w:rsid w:val="009B25ED"/>
    <w:rsid w:val="009B5FB9"/>
    <w:rsid w:val="009B7998"/>
    <w:rsid w:val="009C1E46"/>
    <w:rsid w:val="009C5324"/>
    <w:rsid w:val="009C7F43"/>
    <w:rsid w:val="009E0EAC"/>
    <w:rsid w:val="009E5F32"/>
    <w:rsid w:val="009F1E14"/>
    <w:rsid w:val="009F21C8"/>
    <w:rsid w:val="009F76B6"/>
    <w:rsid w:val="00A05C38"/>
    <w:rsid w:val="00A110A7"/>
    <w:rsid w:val="00A11CB1"/>
    <w:rsid w:val="00A21C83"/>
    <w:rsid w:val="00A33C8E"/>
    <w:rsid w:val="00A34CE1"/>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C4D8B"/>
    <w:rsid w:val="00AD7B13"/>
    <w:rsid w:val="00AE6F81"/>
    <w:rsid w:val="00AE78CE"/>
    <w:rsid w:val="00B07ED8"/>
    <w:rsid w:val="00B14383"/>
    <w:rsid w:val="00B1555D"/>
    <w:rsid w:val="00B218A5"/>
    <w:rsid w:val="00B22C18"/>
    <w:rsid w:val="00B259D8"/>
    <w:rsid w:val="00B3548F"/>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B325D"/>
    <w:rsid w:val="00BC2024"/>
    <w:rsid w:val="00BC263C"/>
    <w:rsid w:val="00BC2CDC"/>
    <w:rsid w:val="00BC3B8E"/>
    <w:rsid w:val="00BC5BAA"/>
    <w:rsid w:val="00BC7062"/>
    <w:rsid w:val="00BD4B83"/>
    <w:rsid w:val="00BE4AB2"/>
    <w:rsid w:val="00BE740C"/>
    <w:rsid w:val="00BE7F7F"/>
    <w:rsid w:val="00BF3576"/>
    <w:rsid w:val="00C015C6"/>
    <w:rsid w:val="00C02626"/>
    <w:rsid w:val="00C03549"/>
    <w:rsid w:val="00C071DC"/>
    <w:rsid w:val="00C07EC0"/>
    <w:rsid w:val="00C12236"/>
    <w:rsid w:val="00C1605F"/>
    <w:rsid w:val="00C46A33"/>
    <w:rsid w:val="00C476E3"/>
    <w:rsid w:val="00C535BC"/>
    <w:rsid w:val="00C53B4F"/>
    <w:rsid w:val="00C60590"/>
    <w:rsid w:val="00C64B0D"/>
    <w:rsid w:val="00C726D2"/>
    <w:rsid w:val="00C84396"/>
    <w:rsid w:val="00C86BF2"/>
    <w:rsid w:val="00C87A8C"/>
    <w:rsid w:val="00C97932"/>
    <w:rsid w:val="00CB1BB2"/>
    <w:rsid w:val="00CB3DF0"/>
    <w:rsid w:val="00CC14B9"/>
    <w:rsid w:val="00CC4B23"/>
    <w:rsid w:val="00CC6B66"/>
    <w:rsid w:val="00CD1D49"/>
    <w:rsid w:val="00CE6BBE"/>
    <w:rsid w:val="00CF6CE9"/>
    <w:rsid w:val="00CF7807"/>
    <w:rsid w:val="00D01139"/>
    <w:rsid w:val="00D037A6"/>
    <w:rsid w:val="00D056F0"/>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8343C"/>
    <w:rsid w:val="00D93999"/>
    <w:rsid w:val="00D96549"/>
    <w:rsid w:val="00DA08EA"/>
    <w:rsid w:val="00DA11AA"/>
    <w:rsid w:val="00DA77DF"/>
    <w:rsid w:val="00DC17D3"/>
    <w:rsid w:val="00DC51E3"/>
    <w:rsid w:val="00DC7994"/>
    <w:rsid w:val="00DD19A5"/>
    <w:rsid w:val="00DD64F1"/>
    <w:rsid w:val="00DE61D9"/>
    <w:rsid w:val="00DF07DD"/>
    <w:rsid w:val="00E00412"/>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C1F9C"/>
    <w:rsid w:val="00ED5AC2"/>
    <w:rsid w:val="00EE087B"/>
    <w:rsid w:val="00EE158F"/>
    <w:rsid w:val="00EE3BBC"/>
    <w:rsid w:val="00EE4683"/>
    <w:rsid w:val="00EE79DC"/>
    <w:rsid w:val="00EF06F2"/>
    <w:rsid w:val="00EF409F"/>
    <w:rsid w:val="00F047A9"/>
    <w:rsid w:val="00F12059"/>
    <w:rsid w:val="00F2016C"/>
    <w:rsid w:val="00F226C7"/>
    <w:rsid w:val="00F254FD"/>
    <w:rsid w:val="00F36F8E"/>
    <w:rsid w:val="00F43300"/>
    <w:rsid w:val="00F454FB"/>
    <w:rsid w:val="00F5244E"/>
    <w:rsid w:val="00F57E7B"/>
    <w:rsid w:val="00F62212"/>
    <w:rsid w:val="00F658B0"/>
    <w:rsid w:val="00F70290"/>
    <w:rsid w:val="00F70C4E"/>
    <w:rsid w:val="00F87094"/>
    <w:rsid w:val="00FA011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A110A7"/>
    <w:pPr>
      <w:tabs>
        <w:tab w:val="right" w:leader="dot" w:pos="9350"/>
      </w:tabs>
      <w:spacing w:line="30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A110A7"/>
    <w:pPr>
      <w:spacing w:before="0" w:line="300" w:lineRule="auto"/>
      <w:ind w:left="216"/>
    </w:pPr>
    <w:rPr>
      <w:b w:val="0"/>
    </w:rPr>
  </w:style>
  <w:style w:type="paragraph" w:styleId="TOC3">
    <w:name w:val="toc 3"/>
    <w:basedOn w:val="Normal"/>
    <w:next w:val="Normal"/>
    <w:autoRedefine/>
    <w:uiPriority w:val="39"/>
    <w:unhideWhenUsed/>
    <w:rsid w:val="00A110A7"/>
    <w:pPr>
      <w:spacing w:after="0" w:line="300" w:lineRule="auto"/>
      <w:ind w:left="446"/>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895</TotalTime>
  <Pages>54</Pages>
  <Words>8887</Words>
  <Characters>50661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59430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118</cp:revision>
  <cp:lastPrinted>2016-05-18T13:48:00Z</cp:lastPrinted>
  <dcterms:created xsi:type="dcterms:W3CDTF">2022-10-21T11:53:00Z</dcterms:created>
  <dcterms:modified xsi:type="dcterms:W3CDTF">2022-11-26T14:57:00Z</dcterms:modified>
</cp:coreProperties>
</file>